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F6B10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0DF32268"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37BABB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A77BE08" w14:textId="77777777" w:rsidR="003218FF" w:rsidRPr="00B10E7E" w:rsidRDefault="003218FF" w:rsidP="003218FF">
      <w:pPr>
        <w:suppressAutoHyphens/>
        <w:autoSpaceDE w:val="0"/>
        <w:autoSpaceDN w:val="0"/>
        <w:adjustRightInd w:val="0"/>
        <w:ind w:firstLine="720"/>
        <w:jc w:val="center"/>
        <w:rPr>
          <w:lang w:val="en"/>
        </w:rPr>
      </w:pPr>
    </w:p>
    <w:p w14:paraId="5EC23356" w14:textId="2DC721AB" w:rsidR="003218FF" w:rsidRDefault="00A9405D" w:rsidP="00A9405D">
      <w:pPr>
        <w:suppressAutoHyphens/>
        <w:autoSpaceDE w:val="0"/>
        <w:autoSpaceDN w:val="0"/>
        <w:adjustRightInd w:val="0"/>
        <w:jc w:val="center"/>
        <w:rPr>
          <w:b/>
          <w:bCs/>
          <w:sz w:val="28"/>
          <w:szCs w:val="28"/>
          <w:lang w:val="en"/>
        </w:rPr>
      </w:pPr>
      <w:r>
        <w:rPr>
          <w:noProof/>
          <w:sz w:val="22"/>
          <w:szCs w:val="22"/>
        </w:rPr>
        <w:drawing>
          <wp:inline distT="0" distB="0" distL="0" distR="0" wp14:anchorId="3346A5F1" wp14:editId="6922216E">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B63588A" w14:textId="77777777" w:rsidR="00A9405D" w:rsidRPr="00B10E7E" w:rsidRDefault="00A9405D" w:rsidP="00A9405D">
      <w:pPr>
        <w:suppressAutoHyphens/>
        <w:autoSpaceDE w:val="0"/>
        <w:autoSpaceDN w:val="0"/>
        <w:adjustRightInd w:val="0"/>
        <w:jc w:val="center"/>
        <w:rPr>
          <w:b/>
          <w:bCs/>
          <w:sz w:val="28"/>
          <w:szCs w:val="28"/>
          <w:lang w:val="en"/>
        </w:rPr>
      </w:pPr>
    </w:p>
    <w:p w14:paraId="5B3862F3" w14:textId="77777777" w:rsidR="003218FF" w:rsidRPr="00B10E7E" w:rsidRDefault="003218FF" w:rsidP="003218FF">
      <w:pPr>
        <w:suppressAutoHyphens/>
        <w:autoSpaceDE w:val="0"/>
        <w:autoSpaceDN w:val="0"/>
        <w:adjustRightInd w:val="0"/>
        <w:ind w:firstLine="720"/>
        <w:rPr>
          <w:b/>
          <w:bCs/>
          <w:sz w:val="28"/>
          <w:szCs w:val="28"/>
          <w:lang w:val="en"/>
        </w:rPr>
      </w:pPr>
    </w:p>
    <w:p w14:paraId="1D38F605" w14:textId="2DDF628E"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CE1420">
        <w:rPr>
          <w:b/>
          <w:bCs/>
          <w:sz w:val="32"/>
          <w:szCs w:val="32"/>
          <w:lang w:val="en"/>
        </w:rPr>
        <w:t xml:space="preserve">ĐỒ ÁN CUỐI KỲ </w:t>
      </w:r>
      <w:r w:rsidR="001471E0">
        <w:rPr>
          <w:b/>
          <w:bCs/>
          <w:sz w:val="32"/>
          <w:szCs w:val="32"/>
          <w:lang w:val="en"/>
        </w:rPr>
        <w:t xml:space="preserve">MÔN </w:t>
      </w:r>
      <w:r w:rsidR="00282217">
        <w:rPr>
          <w:b/>
          <w:bCs/>
          <w:sz w:val="32"/>
          <w:szCs w:val="32"/>
          <w:lang w:val="en"/>
        </w:rPr>
        <w:t>XỬ LÝ DỮ LIỆU LỚN</w:t>
      </w:r>
      <w:r>
        <w:rPr>
          <w:b/>
          <w:bCs/>
          <w:sz w:val="32"/>
          <w:szCs w:val="32"/>
          <w:lang w:val="en"/>
        </w:rPr>
        <w:tab/>
      </w:r>
    </w:p>
    <w:p w14:paraId="2D42ED51"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B970B8C" w14:textId="77777777" w:rsidR="003218FF" w:rsidRPr="00B10E7E" w:rsidRDefault="003218FF" w:rsidP="003218FF">
      <w:pPr>
        <w:suppressAutoHyphens/>
        <w:autoSpaceDE w:val="0"/>
        <w:autoSpaceDN w:val="0"/>
        <w:adjustRightInd w:val="0"/>
        <w:spacing w:line="360" w:lineRule="auto"/>
        <w:rPr>
          <w:b/>
          <w:bCs/>
          <w:lang w:val="en"/>
        </w:rPr>
      </w:pPr>
    </w:p>
    <w:p w14:paraId="424C15FA" w14:textId="6AE9468B" w:rsidR="003218FF" w:rsidRPr="00B10E7E" w:rsidRDefault="00CE1420" w:rsidP="00CE1420">
      <w:pPr>
        <w:suppressAutoHyphens/>
        <w:autoSpaceDE w:val="0"/>
        <w:autoSpaceDN w:val="0"/>
        <w:adjustRightInd w:val="0"/>
        <w:spacing w:line="360" w:lineRule="auto"/>
        <w:ind w:firstLine="720"/>
        <w:jc w:val="center"/>
        <w:rPr>
          <w:sz w:val="28"/>
          <w:szCs w:val="28"/>
          <w:lang w:val="en"/>
        </w:rPr>
      </w:pPr>
      <w:r>
        <w:rPr>
          <w:b/>
          <w:bCs/>
          <w:sz w:val="48"/>
          <w:szCs w:val="48"/>
          <w:lang w:val="en"/>
        </w:rPr>
        <w:t>HỆ THỐNG KHUYẾN NGHỊ</w:t>
      </w:r>
    </w:p>
    <w:p w14:paraId="61065309" w14:textId="3CC7B3C3" w:rsidR="003218FF" w:rsidRDefault="003218FF" w:rsidP="003218FF">
      <w:pPr>
        <w:suppressAutoHyphens/>
        <w:autoSpaceDE w:val="0"/>
        <w:autoSpaceDN w:val="0"/>
        <w:adjustRightInd w:val="0"/>
        <w:spacing w:line="360" w:lineRule="auto"/>
        <w:jc w:val="both"/>
        <w:rPr>
          <w:b/>
          <w:bCs/>
          <w:color w:val="FF0000"/>
          <w:lang w:val="en"/>
        </w:rPr>
      </w:pPr>
    </w:p>
    <w:p w14:paraId="54481987" w14:textId="615B87A8" w:rsidR="00CE1420" w:rsidRDefault="00CE1420" w:rsidP="003218FF">
      <w:pPr>
        <w:suppressAutoHyphens/>
        <w:autoSpaceDE w:val="0"/>
        <w:autoSpaceDN w:val="0"/>
        <w:adjustRightInd w:val="0"/>
        <w:spacing w:line="360" w:lineRule="auto"/>
        <w:jc w:val="both"/>
        <w:rPr>
          <w:b/>
          <w:bCs/>
          <w:color w:val="FF0000"/>
          <w:lang w:val="en"/>
        </w:rPr>
      </w:pPr>
    </w:p>
    <w:p w14:paraId="0F701086" w14:textId="7DC67A53" w:rsidR="00CE1420" w:rsidRDefault="00CE1420" w:rsidP="003218FF">
      <w:pPr>
        <w:suppressAutoHyphens/>
        <w:autoSpaceDE w:val="0"/>
        <w:autoSpaceDN w:val="0"/>
        <w:adjustRightInd w:val="0"/>
        <w:spacing w:line="360" w:lineRule="auto"/>
        <w:jc w:val="both"/>
        <w:rPr>
          <w:b/>
          <w:bCs/>
          <w:color w:val="FF0000"/>
          <w:lang w:val="en"/>
        </w:rPr>
      </w:pPr>
    </w:p>
    <w:p w14:paraId="424FAB5A" w14:textId="29F9B46B" w:rsidR="00CE1420" w:rsidRDefault="00CE1420" w:rsidP="003218FF">
      <w:pPr>
        <w:suppressAutoHyphens/>
        <w:autoSpaceDE w:val="0"/>
        <w:autoSpaceDN w:val="0"/>
        <w:adjustRightInd w:val="0"/>
        <w:spacing w:line="360" w:lineRule="auto"/>
        <w:jc w:val="both"/>
        <w:rPr>
          <w:b/>
          <w:bCs/>
          <w:color w:val="FF0000"/>
          <w:lang w:val="en"/>
        </w:rPr>
      </w:pPr>
    </w:p>
    <w:p w14:paraId="6B8B4236" w14:textId="77777777" w:rsidR="00CE1420" w:rsidRPr="00F64A3E" w:rsidRDefault="00CE1420" w:rsidP="003218FF">
      <w:pPr>
        <w:suppressAutoHyphens/>
        <w:autoSpaceDE w:val="0"/>
        <w:autoSpaceDN w:val="0"/>
        <w:adjustRightInd w:val="0"/>
        <w:spacing w:line="360" w:lineRule="auto"/>
        <w:jc w:val="both"/>
        <w:rPr>
          <w:b/>
          <w:bCs/>
          <w:color w:val="FF0000"/>
          <w:lang w:val="en"/>
        </w:rPr>
      </w:pPr>
    </w:p>
    <w:p w14:paraId="01C814EF" w14:textId="78CD3020" w:rsidR="001A1DD0" w:rsidRPr="00B10E7E" w:rsidRDefault="001A1DD0" w:rsidP="003218FF">
      <w:pPr>
        <w:suppressAutoHyphens/>
        <w:autoSpaceDE w:val="0"/>
        <w:autoSpaceDN w:val="0"/>
        <w:adjustRightInd w:val="0"/>
        <w:spacing w:line="360" w:lineRule="auto"/>
        <w:jc w:val="both"/>
        <w:rPr>
          <w:b/>
          <w:bCs/>
          <w:lang w:val="en"/>
        </w:rPr>
      </w:pPr>
    </w:p>
    <w:p w14:paraId="53A777B6" w14:textId="70D0EBB4" w:rsidR="003218FF" w:rsidRPr="00FB0174" w:rsidRDefault="003218FF" w:rsidP="003218FF">
      <w:pPr>
        <w:suppressAutoHyphens/>
        <w:autoSpaceDE w:val="0"/>
        <w:autoSpaceDN w:val="0"/>
        <w:adjustRightInd w:val="0"/>
        <w:spacing w:line="360" w:lineRule="auto"/>
        <w:jc w:val="right"/>
        <w:rPr>
          <w:sz w:val="28"/>
          <w:szCs w:val="28"/>
          <w:lang w:val="en-GB"/>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FB0174">
        <w:rPr>
          <w:sz w:val="28"/>
          <w:szCs w:val="28"/>
          <w:lang w:val="en-GB"/>
        </w:rPr>
        <w:t xml:space="preserve"> </w:t>
      </w:r>
      <w:r w:rsidR="001471E0">
        <w:rPr>
          <w:b/>
          <w:sz w:val="28"/>
          <w:szCs w:val="28"/>
          <w:lang w:val="en-GB"/>
        </w:rPr>
        <w:t xml:space="preserve">Thầy LÊ </w:t>
      </w:r>
      <w:r w:rsidR="004D43B0">
        <w:rPr>
          <w:b/>
          <w:sz w:val="28"/>
          <w:szCs w:val="28"/>
          <w:lang w:val="en-GB"/>
        </w:rPr>
        <w:t>ANH CƯỜNG</w:t>
      </w:r>
    </w:p>
    <w:p w14:paraId="5AA85962" w14:textId="035ED06F" w:rsidR="003218FF" w:rsidRDefault="003218FF" w:rsidP="0034738A">
      <w:pPr>
        <w:suppressAutoHyphens/>
        <w:autoSpaceDE w:val="0"/>
        <w:autoSpaceDN w:val="0"/>
        <w:adjustRightInd w:val="0"/>
        <w:spacing w:line="360" w:lineRule="auto"/>
        <w:jc w:val="right"/>
        <w:rPr>
          <w:b/>
          <w:sz w:val="28"/>
          <w:szCs w:val="28"/>
          <w:lang w:val="vi-VN"/>
        </w:rPr>
      </w:pPr>
      <w:r w:rsidRPr="003218FF">
        <w:rPr>
          <w:i/>
          <w:sz w:val="28"/>
          <w:szCs w:val="28"/>
          <w:lang w:val="vi-VN"/>
        </w:rPr>
        <w:t>Người thực hiện</w:t>
      </w:r>
      <w:r w:rsidRPr="003218FF">
        <w:rPr>
          <w:sz w:val="28"/>
          <w:szCs w:val="28"/>
          <w:lang w:val="vi-VN"/>
        </w:rPr>
        <w:t>:</w:t>
      </w:r>
      <w:r w:rsidR="00FB0174">
        <w:rPr>
          <w:sz w:val="28"/>
          <w:szCs w:val="28"/>
          <w:lang w:val="en-GB"/>
        </w:rPr>
        <w:t xml:space="preserve">   </w:t>
      </w:r>
      <w:r w:rsidR="0034738A" w:rsidRPr="00CA1C39">
        <w:rPr>
          <w:b/>
          <w:sz w:val="28"/>
          <w:szCs w:val="28"/>
          <w:lang w:val="vi-VN"/>
        </w:rPr>
        <w:t>TR</w:t>
      </w:r>
      <w:r w:rsidR="0034738A">
        <w:rPr>
          <w:b/>
          <w:sz w:val="28"/>
          <w:szCs w:val="28"/>
          <w:lang w:val="en-GB"/>
        </w:rPr>
        <w:t xml:space="preserve">ƯƠNG NGUYỄN PHI LONG </w:t>
      </w:r>
      <w:r w:rsidR="0034738A">
        <w:rPr>
          <w:b/>
          <w:sz w:val="28"/>
          <w:szCs w:val="28"/>
          <w:lang w:val="vi-VN"/>
        </w:rPr>
        <w:t>– 51800296</w:t>
      </w:r>
    </w:p>
    <w:p w14:paraId="66AEC77D" w14:textId="2CDB66B7" w:rsidR="001471E0" w:rsidRDefault="001471E0" w:rsidP="0034738A">
      <w:pPr>
        <w:suppressAutoHyphens/>
        <w:autoSpaceDE w:val="0"/>
        <w:autoSpaceDN w:val="0"/>
        <w:adjustRightInd w:val="0"/>
        <w:spacing w:line="360" w:lineRule="auto"/>
        <w:jc w:val="right"/>
        <w:rPr>
          <w:b/>
          <w:sz w:val="28"/>
          <w:szCs w:val="28"/>
          <w:lang w:val="vi-VN"/>
        </w:rPr>
      </w:pPr>
      <w:r>
        <w:rPr>
          <w:b/>
          <w:sz w:val="28"/>
          <w:szCs w:val="28"/>
          <w:lang w:val="en-GB"/>
        </w:rPr>
        <w:t xml:space="preserve">NGÔ MINH TOÀN </w:t>
      </w:r>
      <w:r>
        <w:rPr>
          <w:b/>
          <w:sz w:val="28"/>
          <w:szCs w:val="28"/>
          <w:lang w:val="vi-VN"/>
        </w:rPr>
        <w:t>– 51801031</w:t>
      </w:r>
    </w:p>
    <w:p w14:paraId="780032AC" w14:textId="47F032BB" w:rsidR="004D43B0" w:rsidRDefault="004D43B0" w:rsidP="0034738A">
      <w:pPr>
        <w:suppressAutoHyphens/>
        <w:autoSpaceDE w:val="0"/>
        <w:autoSpaceDN w:val="0"/>
        <w:adjustRightInd w:val="0"/>
        <w:spacing w:line="360" w:lineRule="auto"/>
        <w:jc w:val="right"/>
        <w:rPr>
          <w:b/>
          <w:sz w:val="28"/>
          <w:szCs w:val="28"/>
          <w:lang w:val="vi-VN"/>
        </w:rPr>
      </w:pPr>
      <w:r w:rsidRPr="004D43B0">
        <w:rPr>
          <w:b/>
          <w:sz w:val="28"/>
          <w:szCs w:val="28"/>
          <w:lang w:val="vi-VN"/>
        </w:rPr>
        <w:t>DƯƠNG CAO MINH NHẬT – 51704078</w:t>
      </w:r>
    </w:p>
    <w:p w14:paraId="692F2888" w14:textId="4214C91A" w:rsidR="003218FF" w:rsidRPr="004F31DB" w:rsidRDefault="003218FF" w:rsidP="003218FF">
      <w:pPr>
        <w:suppressAutoHyphens/>
        <w:autoSpaceDE w:val="0"/>
        <w:autoSpaceDN w:val="0"/>
        <w:adjustRightInd w:val="0"/>
        <w:spacing w:line="360" w:lineRule="auto"/>
        <w:jc w:val="right"/>
        <w:rPr>
          <w:sz w:val="28"/>
          <w:szCs w:val="28"/>
          <w:lang w:val="en-GB"/>
        </w:rPr>
      </w:pPr>
      <w:r w:rsidRPr="00CA1C39">
        <w:rPr>
          <w:sz w:val="28"/>
          <w:szCs w:val="28"/>
          <w:lang w:val="vi-VN"/>
        </w:rPr>
        <w:t xml:space="preserve">Lớp       </w:t>
      </w:r>
      <w:r w:rsidRPr="00CA1C39">
        <w:rPr>
          <w:b/>
          <w:bCs/>
          <w:sz w:val="28"/>
          <w:szCs w:val="28"/>
          <w:lang w:val="vi-VN"/>
        </w:rPr>
        <w:t xml:space="preserve">:    </w:t>
      </w:r>
      <w:r w:rsidR="004F31DB">
        <w:rPr>
          <w:b/>
          <w:bCs/>
          <w:sz w:val="28"/>
          <w:szCs w:val="28"/>
          <w:lang w:val="en-GB"/>
        </w:rPr>
        <w:t>18050402</w:t>
      </w:r>
      <w:r w:rsidR="004D43B0">
        <w:rPr>
          <w:b/>
          <w:bCs/>
          <w:sz w:val="28"/>
          <w:szCs w:val="28"/>
          <w:lang w:val="en-GB"/>
        </w:rPr>
        <w:t>,</w:t>
      </w:r>
      <w:r w:rsidR="004D43B0" w:rsidRPr="004D43B0">
        <w:t xml:space="preserve"> </w:t>
      </w:r>
      <w:r w:rsidR="004D43B0" w:rsidRPr="004D43B0">
        <w:rPr>
          <w:b/>
          <w:bCs/>
          <w:sz w:val="28"/>
          <w:szCs w:val="28"/>
          <w:lang w:val="en-GB"/>
        </w:rPr>
        <w:t>17050401</w:t>
      </w:r>
    </w:p>
    <w:p w14:paraId="5132D620" w14:textId="4737E5C2" w:rsidR="003218FF" w:rsidRPr="004D43B0" w:rsidRDefault="003218FF" w:rsidP="003218FF">
      <w:pPr>
        <w:suppressAutoHyphens/>
        <w:autoSpaceDE w:val="0"/>
        <w:autoSpaceDN w:val="0"/>
        <w:adjustRightInd w:val="0"/>
        <w:spacing w:line="360" w:lineRule="auto"/>
        <w:jc w:val="right"/>
        <w:rPr>
          <w:sz w:val="28"/>
          <w:szCs w:val="28"/>
          <w:lang w:val="en-GB"/>
        </w:rPr>
      </w:pPr>
      <w:r w:rsidRPr="00CA1C39">
        <w:rPr>
          <w:sz w:val="28"/>
          <w:szCs w:val="28"/>
          <w:lang w:val="vi-VN"/>
        </w:rPr>
        <w:t xml:space="preserve">Khoá    </w:t>
      </w:r>
      <w:r w:rsidRPr="00CA1C39">
        <w:rPr>
          <w:b/>
          <w:bCs/>
          <w:sz w:val="28"/>
          <w:szCs w:val="28"/>
          <w:lang w:val="vi-VN"/>
        </w:rPr>
        <w:t xml:space="preserve"> :    </w:t>
      </w:r>
      <w:r w:rsidR="004F31DB">
        <w:rPr>
          <w:b/>
          <w:bCs/>
          <w:sz w:val="28"/>
          <w:szCs w:val="28"/>
          <w:lang w:val="vi-VN"/>
        </w:rPr>
        <w:t>22</w:t>
      </w:r>
      <w:r w:rsidR="004D43B0">
        <w:rPr>
          <w:b/>
          <w:bCs/>
          <w:sz w:val="28"/>
          <w:szCs w:val="28"/>
          <w:lang w:val="en-GB"/>
        </w:rPr>
        <w:t>, 21</w:t>
      </w:r>
    </w:p>
    <w:p w14:paraId="264D78F8" w14:textId="77777777" w:rsidR="003218FF" w:rsidRDefault="003218FF" w:rsidP="003218FF">
      <w:pPr>
        <w:suppressAutoHyphens/>
        <w:autoSpaceDE w:val="0"/>
        <w:autoSpaceDN w:val="0"/>
        <w:adjustRightInd w:val="0"/>
        <w:jc w:val="center"/>
        <w:rPr>
          <w:b/>
          <w:bCs/>
          <w:lang w:val="vi-VN"/>
        </w:rPr>
      </w:pPr>
    </w:p>
    <w:p w14:paraId="052698CA" w14:textId="77777777" w:rsidR="002D4629" w:rsidRDefault="002D4629" w:rsidP="003218FF">
      <w:pPr>
        <w:suppressAutoHyphens/>
        <w:autoSpaceDE w:val="0"/>
        <w:autoSpaceDN w:val="0"/>
        <w:adjustRightInd w:val="0"/>
        <w:jc w:val="center"/>
        <w:rPr>
          <w:b/>
          <w:bCs/>
          <w:lang w:val="vi-VN"/>
        </w:rPr>
      </w:pPr>
    </w:p>
    <w:p w14:paraId="34C036EE" w14:textId="77777777" w:rsidR="002D4629" w:rsidRDefault="002D4629" w:rsidP="003218FF">
      <w:pPr>
        <w:suppressAutoHyphens/>
        <w:autoSpaceDE w:val="0"/>
        <w:autoSpaceDN w:val="0"/>
        <w:adjustRightInd w:val="0"/>
        <w:jc w:val="center"/>
        <w:rPr>
          <w:b/>
          <w:bCs/>
          <w:lang w:val="vi-VN"/>
        </w:rPr>
      </w:pPr>
    </w:p>
    <w:p w14:paraId="4D080F1E" w14:textId="77777777" w:rsidR="002D4629" w:rsidRDefault="002D4629" w:rsidP="003218FF">
      <w:pPr>
        <w:suppressAutoHyphens/>
        <w:autoSpaceDE w:val="0"/>
        <w:autoSpaceDN w:val="0"/>
        <w:adjustRightInd w:val="0"/>
        <w:jc w:val="center"/>
        <w:rPr>
          <w:b/>
          <w:bCs/>
          <w:lang w:val="vi-VN"/>
        </w:rPr>
      </w:pPr>
    </w:p>
    <w:p w14:paraId="7842E0CB" w14:textId="1371C484" w:rsidR="004E4EB8" w:rsidRDefault="004D43B0" w:rsidP="004E4EB8">
      <w:pPr>
        <w:suppressAutoHyphens/>
        <w:autoSpaceDE w:val="0"/>
        <w:autoSpaceDN w:val="0"/>
        <w:adjustRightInd w:val="0"/>
        <w:jc w:val="center"/>
        <w:rPr>
          <w:b/>
          <w:bCs/>
          <w:iCs/>
          <w:sz w:val="28"/>
          <w:szCs w:val="28"/>
          <w:lang w:val="vi-VN"/>
        </w:rPr>
      </w:pPr>
      <w:r>
        <w:rPr>
          <w:b/>
          <w:bCs/>
          <w:iCs/>
          <w:sz w:val="28"/>
          <w:szCs w:val="28"/>
          <w:lang w:val="vi-VN"/>
        </w:rPr>
        <w:t>THÀNH PHỐ HỒ CHÍ MINH, NĂM 2021</w:t>
      </w:r>
    </w:p>
    <w:p w14:paraId="519B7384" w14:textId="77777777" w:rsidR="004E4EB8" w:rsidRPr="00DB7595" w:rsidRDefault="004E4EB8" w:rsidP="004E4EB8">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3AB6CB0" w14:textId="77777777" w:rsidR="004E4EB8" w:rsidRPr="00B10E7E" w:rsidRDefault="004E4EB8" w:rsidP="004E4EB8">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2757EB1" w14:textId="77777777" w:rsidR="004E4EB8" w:rsidRPr="00B10E7E" w:rsidRDefault="004E4EB8" w:rsidP="004E4EB8">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208A3594" w14:textId="77777777" w:rsidR="004E4EB8" w:rsidRPr="00B10E7E" w:rsidRDefault="004E4EB8" w:rsidP="004E4EB8">
      <w:pPr>
        <w:suppressAutoHyphens/>
        <w:autoSpaceDE w:val="0"/>
        <w:autoSpaceDN w:val="0"/>
        <w:adjustRightInd w:val="0"/>
        <w:ind w:firstLine="720"/>
        <w:jc w:val="center"/>
        <w:rPr>
          <w:lang w:val="en"/>
        </w:rPr>
      </w:pPr>
    </w:p>
    <w:p w14:paraId="71362A2E" w14:textId="77777777" w:rsidR="004E4EB8" w:rsidRPr="00B10E7E" w:rsidRDefault="004E4EB8" w:rsidP="004E4EB8">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C13BD3D" wp14:editId="3C4F8967">
            <wp:extent cx="1177769" cy="650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5FD287D" w14:textId="77777777" w:rsidR="004E4EB8" w:rsidRPr="00B10E7E" w:rsidRDefault="004E4EB8" w:rsidP="004E4EB8">
      <w:pPr>
        <w:suppressAutoHyphens/>
        <w:autoSpaceDE w:val="0"/>
        <w:autoSpaceDN w:val="0"/>
        <w:adjustRightInd w:val="0"/>
        <w:ind w:firstLine="720"/>
        <w:rPr>
          <w:b/>
          <w:bCs/>
          <w:sz w:val="28"/>
          <w:szCs w:val="28"/>
          <w:lang w:val="en"/>
        </w:rPr>
      </w:pPr>
    </w:p>
    <w:p w14:paraId="1C070DF7" w14:textId="77777777" w:rsidR="004E4EB8" w:rsidRPr="00B10E7E" w:rsidRDefault="004E4EB8" w:rsidP="004E4EB8">
      <w:pPr>
        <w:suppressAutoHyphens/>
        <w:autoSpaceDE w:val="0"/>
        <w:autoSpaceDN w:val="0"/>
        <w:adjustRightInd w:val="0"/>
        <w:ind w:firstLine="720"/>
        <w:rPr>
          <w:b/>
          <w:bCs/>
          <w:sz w:val="28"/>
          <w:szCs w:val="28"/>
          <w:lang w:val="en"/>
        </w:rPr>
      </w:pPr>
    </w:p>
    <w:p w14:paraId="55AF8C4E" w14:textId="02DDF0A2" w:rsidR="004E4EB8" w:rsidRPr="00B10E7E" w:rsidRDefault="00CE1420" w:rsidP="004E4EB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ĐỒ ÁN CUỐI KỲ </w:t>
      </w:r>
      <w:r w:rsidR="004D43B0" w:rsidRPr="004D43B0">
        <w:rPr>
          <w:b/>
          <w:bCs/>
          <w:sz w:val="32"/>
          <w:szCs w:val="32"/>
          <w:lang w:val="en"/>
        </w:rPr>
        <w:t>MÔN XỬ LÝ DỮ LIỆU LỚN</w:t>
      </w:r>
    </w:p>
    <w:p w14:paraId="4AA6626E" w14:textId="77777777" w:rsidR="004E4EB8" w:rsidRPr="00B10E7E" w:rsidRDefault="004E4EB8" w:rsidP="004E4EB8">
      <w:pPr>
        <w:suppressAutoHyphens/>
        <w:autoSpaceDE w:val="0"/>
        <w:autoSpaceDN w:val="0"/>
        <w:adjustRightInd w:val="0"/>
        <w:spacing w:line="360" w:lineRule="auto"/>
        <w:rPr>
          <w:b/>
          <w:bCs/>
          <w:lang w:val="en"/>
        </w:rPr>
      </w:pPr>
    </w:p>
    <w:p w14:paraId="6C1AE47C" w14:textId="77777777" w:rsidR="004E4EB8" w:rsidRDefault="004E4EB8" w:rsidP="004E4EB8">
      <w:pPr>
        <w:suppressAutoHyphens/>
        <w:autoSpaceDE w:val="0"/>
        <w:autoSpaceDN w:val="0"/>
        <w:adjustRightInd w:val="0"/>
        <w:spacing w:line="360" w:lineRule="auto"/>
        <w:rPr>
          <w:b/>
          <w:bCs/>
          <w:lang w:val="en"/>
        </w:rPr>
      </w:pPr>
    </w:p>
    <w:p w14:paraId="5EBC50AC" w14:textId="77777777" w:rsidR="004E4EB8" w:rsidRDefault="004E4EB8" w:rsidP="004E4EB8">
      <w:pPr>
        <w:suppressAutoHyphens/>
        <w:autoSpaceDE w:val="0"/>
        <w:autoSpaceDN w:val="0"/>
        <w:adjustRightInd w:val="0"/>
        <w:spacing w:line="360" w:lineRule="auto"/>
        <w:rPr>
          <w:b/>
          <w:bCs/>
          <w:lang w:val="en"/>
        </w:rPr>
      </w:pPr>
    </w:p>
    <w:p w14:paraId="796FB86A" w14:textId="5A1D816E" w:rsidR="004E4EB8" w:rsidRPr="004D43B0" w:rsidRDefault="00CE1420" w:rsidP="00CE1420">
      <w:pPr>
        <w:suppressAutoHyphens/>
        <w:autoSpaceDE w:val="0"/>
        <w:autoSpaceDN w:val="0"/>
        <w:adjustRightInd w:val="0"/>
        <w:spacing w:line="360" w:lineRule="auto"/>
        <w:jc w:val="center"/>
        <w:rPr>
          <w:b/>
          <w:bCs/>
          <w:sz w:val="48"/>
          <w:szCs w:val="48"/>
          <w:lang w:val="en"/>
        </w:rPr>
      </w:pPr>
      <w:r>
        <w:rPr>
          <w:b/>
          <w:bCs/>
          <w:sz w:val="48"/>
          <w:szCs w:val="48"/>
          <w:lang w:val="en"/>
        </w:rPr>
        <w:t>HỆ THỐNG KHUYẾN NGHỊ</w:t>
      </w:r>
    </w:p>
    <w:p w14:paraId="4E02A3DB" w14:textId="77777777" w:rsidR="004E4EB8" w:rsidRDefault="004E4EB8" w:rsidP="004E4EB8">
      <w:pPr>
        <w:suppressAutoHyphens/>
        <w:autoSpaceDE w:val="0"/>
        <w:autoSpaceDN w:val="0"/>
        <w:adjustRightInd w:val="0"/>
        <w:jc w:val="both"/>
        <w:rPr>
          <w:b/>
          <w:bCs/>
          <w:lang w:val="en"/>
        </w:rPr>
      </w:pPr>
    </w:p>
    <w:p w14:paraId="279D902C" w14:textId="5994E7DD" w:rsidR="008E22D2" w:rsidRDefault="008E22D2" w:rsidP="004E4EB8">
      <w:pPr>
        <w:suppressAutoHyphens/>
        <w:autoSpaceDE w:val="0"/>
        <w:autoSpaceDN w:val="0"/>
        <w:adjustRightInd w:val="0"/>
        <w:jc w:val="both"/>
        <w:rPr>
          <w:b/>
          <w:bCs/>
          <w:lang w:val="en"/>
        </w:rPr>
      </w:pPr>
    </w:p>
    <w:p w14:paraId="408FFFD2" w14:textId="4DC8616C" w:rsidR="00CE1420" w:rsidRDefault="00CE1420" w:rsidP="004E4EB8">
      <w:pPr>
        <w:suppressAutoHyphens/>
        <w:autoSpaceDE w:val="0"/>
        <w:autoSpaceDN w:val="0"/>
        <w:adjustRightInd w:val="0"/>
        <w:jc w:val="both"/>
        <w:rPr>
          <w:b/>
          <w:bCs/>
          <w:lang w:val="en"/>
        </w:rPr>
      </w:pPr>
    </w:p>
    <w:p w14:paraId="1B4E384A" w14:textId="0D6287C4" w:rsidR="00CE1420" w:rsidRDefault="00CE1420" w:rsidP="004E4EB8">
      <w:pPr>
        <w:suppressAutoHyphens/>
        <w:autoSpaceDE w:val="0"/>
        <w:autoSpaceDN w:val="0"/>
        <w:adjustRightInd w:val="0"/>
        <w:jc w:val="both"/>
        <w:rPr>
          <w:b/>
          <w:bCs/>
          <w:lang w:val="en"/>
        </w:rPr>
      </w:pPr>
    </w:p>
    <w:p w14:paraId="17FF2746" w14:textId="3CDCCEA5" w:rsidR="00CE1420" w:rsidRDefault="00CE1420" w:rsidP="004E4EB8">
      <w:pPr>
        <w:suppressAutoHyphens/>
        <w:autoSpaceDE w:val="0"/>
        <w:autoSpaceDN w:val="0"/>
        <w:adjustRightInd w:val="0"/>
        <w:jc w:val="both"/>
        <w:rPr>
          <w:b/>
          <w:bCs/>
          <w:lang w:val="en"/>
        </w:rPr>
      </w:pPr>
    </w:p>
    <w:p w14:paraId="7DF05AB7" w14:textId="10E4E509" w:rsidR="00CE1420" w:rsidRDefault="00CE1420" w:rsidP="004E4EB8">
      <w:pPr>
        <w:suppressAutoHyphens/>
        <w:autoSpaceDE w:val="0"/>
        <w:autoSpaceDN w:val="0"/>
        <w:adjustRightInd w:val="0"/>
        <w:jc w:val="both"/>
        <w:rPr>
          <w:b/>
          <w:bCs/>
          <w:lang w:val="en"/>
        </w:rPr>
      </w:pPr>
    </w:p>
    <w:p w14:paraId="383341DE" w14:textId="38897EE7" w:rsidR="00CE1420" w:rsidRDefault="00CE1420" w:rsidP="004E4EB8">
      <w:pPr>
        <w:suppressAutoHyphens/>
        <w:autoSpaceDE w:val="0"/>
        <w:autoSpaceDN w:val="0"/>
        <w:adjustRightInd w:val="0"/>
        <w:jc w:val="both"/>
        <w:rPr>
          <w:b/>
          <w:bCs/>
          <w:lang w:val="en"/>
        </w:rPr>
      </w:pPr>
    </w:p>
    <w:p w14:paraId="2159CF3C" w14:textId="0BC7F1F1" w:rsidR="00CE1420" w:rsidRPr="00B10E7E" w:rsidRDefault="00CE1420" w:rsidP="004E4EB8">
      <w:pPr>
        <w:suppressAutoHyphens/>
        <w:autoSpaceDE w:val="0"/>
        <w:autoSpaceDN w:val="0"/>
        <w:adjustRightInd w:val="0"/>
        <w:jc w:val="both"/>
        <w:rPr>
          <w:b/>
          <w:bCs/>
          <w:lang w:val="en"/>
        </w:rPr>
      </w:pPr>
    </w:p>
    <w:p w14:paraId="4C660025" w14:textId="45C145E9" w:rsidR="004E4EB8" w:rsidRPr="004F31DB" w:rsidRDefault="004E4EB8" w:rsidP="004E4EB8">
      <w:pPr>
        <w:suppressAutoHyphens/>
        <w:autoSpaceDE w:val="0"/>
        <w:autoSpaceDN w:val="0"/>
        <w:adjustRightInd w:val="0"/>
        <w:spacing w:line="360" w:lineRule="auto"/>
        <w:jc w:val="right"/>
        <w:rPr>
          <w:sz w:val="28"/>
          <w:szCs w:val="28"/>
          <w:lang w:val="en-GB"/>
        </w:rPr>
      </w:pPr>
      <w:r w:rsidRPr="00B10E7E">
        <w:rPr>
          <w:sz w:val="28"/>
          <w:szCs w:val="28"/>
          <w:lang w:val="en"/>
        </w:rPr>
        <w:t>Người h</w:t>
      </w:r>
      <w:r w:rsidRPr="00B10E7E">
        <w:rPr>
          <w:sz w:val="28"/>
          <w:szCs w:val="28"/>
          <w:lang w:val="vi-VN"/>
        </w:rPr>
        <w:t>ướng dẫn:</w:t>
      </w:r>
      <w:r w:rsidR="00A2355C">
        <w:rPr>
          <w:sz w:val="28"/>
          <w:szCs w:val="28"/>
          <w:lang w:val="en-GB"/>
        </w:rPr>
        <w:t xml:space="preserve"> </w:t>
      </w:r>
      <w:r w:rsidR="00B02BE4">
        <w:rPr>
          <w:b/>
          <w:sz w:val="28"/>
          <w:szCs w:val="28"/>
          <w:lang w:val="en-GB"/>
        </w:rPr>
        <w:t>Thầy LÊ ANH CƯỜNG</w:t>
      </w:r>
      <w:r w:rsidRPr="00B10E7E">
        <w:rPr>
          <w:sz w:val="28"/>
          <w:szCs w:val="28"/>
          <w:lang w:val="vi-VN"/>
        </w:rPr>
        <w:t xml:space="preserve"> </w:t>
      </w:r>
    </w:p>
    <w:p w14:paraId="7FB9F738" w14:textId="21238053" w:rsidR="001471E0" w:rsidRDefault="004E4EB8" w:rsidP="008E22D2">
      <w:pPr>
        <w:suppressAutoHyphens/>
        <w:autoSpaceDE w:val="0"/>
        <w:autoSpaceDN w:val="0"/>
        <w:adjustRightInd w:val="0"/>
        <w:spacing w:line="360" w:lineRule="auto"/>
        <w:jc w:val="right"/>
        <w:rPr>
          <w:b/>
          <w:bCs/>
          <w:sz w:val="28"/>
          <w:szCs w:val="28"/>
          <w:lang w:val="vi-VN"/>
        </w:rPr>
      </w:pPr>
      <w:r w:rsidRPr="00CA1C39">
        <w:rPr>
          <w:sz w:val="28"/>
          <w:szCs w:val="28"/>
          <w:lang w:val="vi-VN"/>
        </w:rPr>
        <w:t>Người thực hiện:</w:t>
      </w:r>
      <w:r w:rsidR="00A2355C" w:rsidRPr="00A2355C">
        <w:rPr>
          <w:b/>
          <w:sz w:val="28"/>
          <w:szCs w:val="28"/>
          <w:lang w:val="en-GB"/>
        </w:rPr>
        <w:t xml:space="preserve"> </w:t>
      </w:r>
      <w:r w:rsidR="008E22D2" w:rsidRPr="004F31DB">
        <w:rPr>
          <w:b/>
          <w:bCs/>
          <w:sz w:val="28"/>
          <w:szCs w:val="28"/>
          <w:lang w:val="vi-VN"/>
        </w:rPr>
        <w:t>TR</w:t>
      </w:r>
      <w:r w:rsidR="008E22D2" w:rsidRPr="004F31DB">
        <w:rPr>
          <w:b/>
          <w:bCs/>
          <w:sz w:val="28"/>
          <w:szCs w:val="28"/>
          <w:lang w:val="en-GB"/>
        </w:rPr>
        <w:t xml:space="preserve">ƯƠNG NGUYỄN PHI LONG </w:t>
      </w:r>
      <w:r w:rsidR="008E22D2" w:rsidRPr="004F31DB">
        <w:rPr>
          <w:b/>
          <w:bCs/>
          <w:sz w:val="28"/>
          <w:szCs w:val="28"/>
          <w:lang w:val="vi-VN"/>
        </w:rPr>
        <w:t>– 51800296</w:t>
      </w:r>
    </w:p>
    <w:p w14:paraId="21EB0D22" w14:textId="7C835AB4" w:rsidR="001471E0" w:rsidRDefault="001471E0" w:rsidP="008E22D2">
      <w:pPr>
        <w:suppressAutoHyphens/>
        <w:autoSpaceDE w:val="0"/>
        <w:autoSpaceDN w:val="0"/>
        <w:adjustRightInd w:val="0"/>
        <w:spacing w:line="360" w:lineRule="auto"/>
        <w:jc w:val="right"/>
        <w:rPr>
          <w:b/>
          <w:bCs/>
          <w:sz w:val="28"/>
          <w:szCs w:val="28"/>
          <w:lang w:val="vi-VN"/>
        </w:rPr>
      </w:pPr>
      <w:r w:rsidRPr="001471E0">
        <w:rPr>
          <w:b/>
          <w:bCs/>
          <w:sz w:val="28"/>
          <w:szCs w:val="28"/>
          <w:lang w:val="vi-VN"/>
        </w:rPr>
        <w:t>NGÔ MINH TOÀN – 51801031</w:t>
      </w:r>
    </w:p>
    <w:p w14:paraId="71808DF1" w14:textId="17ED720C" w:rsidR="004D43B0" w:rsidRPr="00CA1C39" w:rsidRDefault="004D43B0" w:rsidP="008E22D2">
      <w:pPr>
        <w:suppressAutoHyphens/>
        <w:autoSpaceDE w:val="0"/>
        <w:autoSpaceDN w:val="0"/>
        <w:adjustRightInd w:val="0"/>
        <w:spacing w:line="360" w:lineRule="auto"/>
        <w:jc w:val="right"/>
        <w:rPr>
          <w:b/>
          <w:bCs/>
          <w:sz w:val="28"/>
          <w:szCs w:val="28"/>
          <w:lang w:val="vi-VN"/>
        </w:rPr>
      </w:pPr>
      <w:r w:rsidRPr="004D43B0">
        <w:rPr>
          <w:b/>
          <w:bCs/>
          <w:sz w:val="28"/>
          <w:szCs w:val="28"/>
          <w:lang w:val="vi-VN"/>
        </w:rPr>
        <w:t>DƯƠNG CAO MINH NHẬT – 51704078</w:t>
      </w:r>
    </w:p>
    <w:p w14:paraId="2144231A" w14:textId="1636EBDF" w:rsidR="004E4EB8" w:rsidRPr="00CA1C39" w:rsidRDefault="004E4EB8" w:rsidP="004E4EB8">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Pr="004F31DB">
        <w:rPr>
          <w:b/>
          <w:bCs/>
          <w:sz w:val="28"/>
          <w:szCs w:val="28"/>
          <w:lang w:val="en-GB"/>
        </w:rPr>
        <w:t>18050402</w:t>
      </w:r>
      <w:r w:rsidR="004D43B0">
        <w:rPr>
          <w:b/>
          <w:bCs/>
          <w:sz w:val="28"/>
          <w:szCs w:val="28"/>
          <w:lang w:val="en-GB"/>
        </w:rPr>
        <w:t xml:space="preserve">, </w:t>
      </w:r>
      <w:r w:rsidR="004D43B0" w:rsidRPr="004D43B0">
        <w:rPr>
          <w:b/>
          <w:bCs/>
          <w:sz w:val="28"/>
          <w:szCs w:val="28"/>
          <w:lang w:val="en-GB"/>
        </w:rPr>
        <w:t>17050401</w:t>
      </w:r>
    </w:p>
    <w:p w14:paraId="4E0360DB" w14:textId="6D20AF8A" w:rsidR="004E4EB8" w:rsidRPr="004D43B0" w:rsidRDefault="004E4EB8" w:rsidP="004E4EB8">
      <w:pPr>
        <w:suppressAutoHyphens/>
        <w:autoSpaceDE w:val="0"/>
        <w:autoSpaceDN w:val="0"/>
        <w:adjustRightInd w:val="0"/>
        <w:spacing w:line="360" w:lineRule="auto"/>
        <w:jc w:val="right"/>
        <w:rPr>
          <w:sz w:val="28"/>
          <w:szCs w:val="28"/>
          <w:lang w:val="en-GB"/>
        </w:rPr>
      </w:pPr>
      <w:r w:rsidRPr="00CA1C39">
        <w:rPr>
          <w:sz w:val="28"/>
          <w:szCs w:val="28"/>
          <w:lang w:val="vi-VN"/>
        </w:rPr>
        <w:t xml:space="preserve">Khoá    </w:t>
      </w:r>
      <w:r w:rsidRPr="00CA1C39">
        <w:rPr>
          <w:b/>
          <w:bCs/>
          <w:sz w:val="28"/>
          <w:szCs w:val="28"/>
          <w:lang w:val="vi-VN"/>
        </w:rPr>
        <w:t xml:space="preserve"> :    </w:t>
      </w:r>
      <w:r>
        <w:rPr>
          <w:b/>
          <w:bCs/>
          <w:sz w:val="28"/>
          <w:szCs w:val="28"/>
          <w:lang w:val="vi-VN"/>
        </w:rPr>
        <w:t>22</w:t>
      </w:r>
      <w:r w:rsidR="004D43B0">
        <w:rPr>
          <w:b/>
          <w:bCs/>
          <w:sz w:val="28"/>
          <w:szCs w:val="28"/>
          <w:lang w:val="en-GB"/>
        </w:rPr>
        <w:t>, 21</w:t>
      </w:r>
    </w:p>
    <w:p w14:paraId="72A7852D" w14:textId="77777777" w:rsidR="004E4EB8" w:rsidRDefault="004E4EB8" w:rsidP="004E4EB8">
      <w:pPr>
        <w:suppressAutoHyphens/>
        <w:autoSpaceDE w:val="0"/>
        <w:autoSpaceDN w:val="0"/>
        <w:adjustRightInd w:val="0"/>
        <w:rPr>
          <w:b/>
          <w:bCs/>
          <w:sz w:val="28"/>
          <w:szCs w:val="28"/>
          <w:lang w:val="vi-VN"/>
        </w:rPr>
      </w:pPr>
    </w:p>
    <w:p w14:paraId="1FAD0476" w14:textId="77777777" w:rsidR="004E4EB8" w:rsidRDefault="004E4EB8" w:rsidP="004E4EB8">
      <w:pPr>
        <w:suppressAutoHyphens/>
        <w:autoSpaceDE w:val="0"/>
        <w:autoSpaceDN w:val="0"/>
        <w:adjustRightInd w:val="0"/>
        <w:rPr>
          <w:b/>
          <w:bCs/>
          <w:sz w:val="28"/>
          <w:szCs w:val="28"/>
          <w:lang w:val="vi-VN"/>
        </w:rPr>
      </w:pPr>
    </w:p>
    <w:p w14:paraId="4B90F91C" w14:textId="77777777" w:rsidR="004E4EB8" w:rsidRPr="00CA1C39" w:rsidRDefault="004E4EB8" w:rsidP="004E4EB8">
      <w:pPr>
        <w:suppressAutoHyphens/>
        <w:autoSpaceDE w:val="0"/>
        <w:autoSpaceDN w:val="0"/>
        <w:adjustRightInd w:val="0"/>
        <w:rPr>
          <w:b/>
          <w:bCs/>
          <w:lang w:val="vi-VN"/>
        </w:rPr>
      </w:pPr>
    </w:p>
    <w:p w14:paraId="2C72AA68" w14:textId="05409D5B" w:rsidR="004E4EB8" w:rsidRPr="004B2BB7" w:rsidRDefault="004B2BB7" w:rsidP="004E4EB8">
      <w:pPr>
        <w:suppressAutoHyphens/>
        <w:autoSpaceDE w:val="0"/>
        <w:autoSpaceDN w:val="0"/>
        <w:adjustRightInd w:val="0"/>
        <w:jc w:val="center"/>
        <w:rPr>
          <w:b/>
          <w:bCs/>
          <w:iCs/>
          <w:sz w:val="28"/>
          <w:szCs w:val="28"/>
          <w:lang w:val="en-GB"/>
        </w:rPr>
        <w:sectPr w:rsidR="004E4EB8" w:rsidRPr="004B2BB7"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sidR="004D43B0">
        <w:rPr>
          <w:b/>
          <w:bCs/>
          <w:iCs/>
          <w:sz w:val="28"/>
          <w:szCs w:val="28"/>
          <w:lang w:val="en-GB"/>
        </w:rPr>
        <w:t>21</w:t>
      </w:r>
    </w:p>
    <w:p w14:paraId="3A759AD9" w14:textId="77777777" w:rsidR="00BB2B2A" w:rsidRPr="00DB7595" w:rsidRDefault="00BB2B2A" w:rsidP="00444F5F">
      <w:pPr>
        <w:pStyle w:val="Chng"/>
        <w:jc w:val="center"/>
        <w:outlineLvl w:val="0"/>
        <w:rPr>
          <w:lang w:val="vi-VN"/>
        </w:rPr>
      </w:pPr>
      <w:bookmarkStart w:id="0" w:name="_Toc70239661"/>
      <w:r w:rsidRPr="00DB7595">
        <w:rPr>
          <w:lang w:val="vi-VN"/>
        </w:rPr>
        <w:lastRenderedPageBreak/>
        <w:t>LỜI CẢM ƠN</w:t>
      </w:r>
      <w:bookmarkEnd w:id="0"/>
    </w:p>
    <w:p w14:paraId="343BB976" w14:textId="07D2242B" w:rsidR="005A6B89" w:rsidRDefault="00D623E2" w:rsidP="00D623E2">
      <w:pPr>
        <w:pStyle w:val="Nidungvnbn"/>
        <w:rPr>
          <w:lang w:val="en-GB"/>
        </w:rPr>
      </w:pPr>
      <w:r w:rsidRPr="00D623E2">
        <w:rPr>
          <w:lang w:val="vi-VN"/>
        </w:rPr>
        <w:t xml:space="preserve">Xin chân thành cảm ơn </w:t>
      </w:r>
      <w:r w:rsidR="00F432E1">
        <w:rPr>
          <w:lang w:val="en-GB"/>
        </w:rPr>
        <w:t xml:space="preserve">thầy Lê Anh Cường phụ trách </w:t>
      </w:r>
      <w:r w:rsidR="00F432E1" w:rsidRPr="00D623E2">
        <w:rPr>
          <w:lang w:val="vi-VN"/>
        </w:rPr>
        <w:t xml:space="preserve">bộ môn </w:t>
      </w:r>
      <w:r w:rsidR="00F432E1">
        <w:rPr>
          <w:lang w:val="en-GB"/>
        </w:rPr>
        <w:t xml:space="preserve">Xử lý dữ liệu lớn </w:t>
      </w:r>
      <w:r w:rsidR="00F432E1" w:rsidRPr="00D623E2">
        <w:rPr>
          <w:lang w:val="vi-VN"/>
        </w:rPr>
        <w:t>đã giảng dạy</w:t>
      </w:r>
      <w:r w:rsidR="00F432E1">
        <w:rPr>
          <w:lang w:val="en-GB"/>
        </w:rPr>
        <w:t xml:space="preserve"> chúng </w:t>
      </w:r>
      <w:r w:rsidR="00F432E1" w:rsidRPr="00D623E2">
        <w:rPr>
          <w:lang w:val="vi-VN"/>
        </w:rPr>
        <w:t>em</w:t>
      </w:r>
      <w:r w:rsidR="00F432E1">
        <w:rPr>
          <w:lang w:val="en-GB"/>
        </w:rPr>
        <w:t xml:space="preserve"> nhiều kiến thức, cảm ơn thầy t</w:t>
      </w:r>
      <w:r w:rsidR="00F432E1" w:rsidRPr="00D623E2">
        <w:rPr>
          <w:lang w:val="vi-VN"/>
        </w:rPr>
        <w:t>rong quá trình</w:t>
      </w:r>
      <w:r w:rsidR="00F432E1">
        <w:rPr>
          <w:lang w:val="en-GB"/>
        </w:rPr>
        <w:t xml:space="preserve"> chúng em</w:t>
      </w:r>
      <w:r w:rsidR="00F432E1" w:rsidRPr="00D623E2">
        <w:rPr>
          <w:lang w:val="vi-VN"/>
        </w:rPr>
        <w:t xml:space="preserve"> học tập môn này</w:t>
      </w:r>
      <w:r w:rsidRPr="00D623E2">
        <w:rPr>
          <w:lang w:val="vi-VN"/>
        </w:rPr>
        <w:t xml:space="preserve"> đã tận tình giải đáp các thắc mắc, hướng dẫn</w:t>
      </w:r>
      <w:r w:rsidR="005A6B89">
        <w:rPr>
          <w:lang w:val="en-GB"/>
        </w:rPr>
        <w:t xml:space="preserve"> chúng</w:t>
      </w:r>
      <w:r w:rsidRPr="00D623E2">
        <w:rPr>
          <w:lang w:val="vi-VN"/>
        </w:rPr>
        <w:t xml:space="preserve"> em trong quá trình </w:t>
      </w:r>
      <w:r w:rsidR="005A6B89">
        <w:rPr>
          <w:lang w:val="en-GB"/>
        </w:rPr>
        <w:t>học tập và thực hiện báo cáo</w:t>
      </w:r>
      <w:r w:rsidR="00F432E1">
        <w:rPr>
          <w:lang w:val="en-GB"/>
        </w:rPr>
        <w:t xml:space="preserve"> cuối kỳ</w:t>
      </w:r>
      <w:r w:rsidRPr="00D623E2">
        <w:rPr>
          <w:lang w:val="vi-VN"/>
        </w:rPr>
        <w:t>.</w:t>
      </w:r>
      <w:r w:rsidR="00F432E1" w:rsidRPr="00F432E1">
        <w:rPr>
          <w:lang w:val="en-GB"/>
        </w:rPr>
        <w:t xml:space="preserve"> </w:t>
      </w:r>
    </w:p>
    <w:p w14:paraId="4CC25863" w14:textId="52B18DD9" w:rsidR="00BB2B2A" w:rsidRPr="00DB7595" w:rsidRDefault="00D623E2" w:rsidP="00D623E2">
      <w:pPr>
        <w:pStyle w:val="Nidungvnbn"/>
        <w:rPr>
          <w:lang w:val="vi-VN"/>
        </w:rPr>
      </w:pPr>
      <w:r w:rsidRPr="00D623E2">
        <w:rPr>
          <w:lang w:val="vi-VN"/>
        </w:rPr>
        <w:t>Trong quá trình thực hiện</w:t>
      </w:r>
      <w:r w:rsidR="005A6B89">
        <w:rPr>
          <w:lang w:val="en-GB"/>
        </w:rPr>
        <w:t xml:space="preserve"> bài báo cáo chúng</w:t>
      </w:r>
      <w:r w:rsidRPr="00D623E2">
        <w:rPr>
          <w:lang w:val="vi-VN"/>
        </w:rPr>
        <w:t xml:space="preserve"> em vẫn còn nhiều thiếu sót</w:t>
      </w:r>
      <w:r w:rsidR="0038729C">
        <w:rPr>
          <w:lang w:val="en-GB"/>
        </w:rPr>
        <w:t xml:space="preserve">, </w:t>
      </w:r>
      <w:r w:rsidR="0038729C" w:rsidRPr="0038729C">
        <w:rPr>
          <w:lang w:val="en-GB"/>
        </w:rPr>
        <w:t xml:space="preserve">kiến thức cách </w:t>
      </w:r>
      <w:r w:rsidR="0038729C">
        <w:rPr>
          <w:lang w:val="en-GB"/>
        </w:rPr>
        <w:t xml:space="preserve">hiểu, </w:t>
      </w:r>
      <w:r w:rsidR="0038729C" w:rsidRPr="0038729C">
        <w:rPr>
          <w:lang w:val="en-GB"/>
        </w:rPr>
        <w:t>nhìn nhận</w:t>
      </w:r>
      <w:r w:rsidR="0038729C">
        <w:rPr>
          <w:lang w:val="en-GB"/>
        </w:rPr>
        <w:t xml:space="preserve"> đề tài</w:t>
      </w:r>
      <w:r w:rsidR="0038729C" w:rsidRPr="0038729C">
        <w:rPr>
          <w:lang w:val="en-GB"/>
        </w:rPr>
        <w:t xml:space="preserve"> của chúng em còn hạn chế</w:t>
      </w:r>
      <w:r w:rsidRPr="00D623E2">
        <w:rPr>
          <w:lang w:val="vi-VN"/>
        </w:rPr>
        <w:t xml:space="preserve"> </w:t>
      </w:r>
      <w:r w:rsidR="005A6B89">
        <w:rPr>
          <w:lang w:val="en-GB"/>
        </w:rPr>
        <w:t>nên</w:t>
      </w:r>
      <w:r w:rsidRPr="00D623E2">
        <w:rPr>
          <w:lang w:val="vi-VN"/>
        </w:rPr>
        <w:t xml:space="preserve"> rất mong được sự đóng góp ý kiến của </w:t>
      </w:r>
      <w:r w:rsidR="005A6B89">
        <w:rPr>
          <w:lang w:val="en-GB"/>
        </w:rPr>
        <w:t>thầy</w:t>
      </w:r>
      <w:r w:rsidRPr="00D623E2">
        <w:rPr>
          <w:lang w:val="vi-VN"/>
        </w:rPr>
        <w:t xml:space="preserve"> để c</w:t>
      </w:r>
      <w:r w:rsidR="006A4076">
        <w:rPr>
          <w:lang w:val="vi-VN"/>
        </w:rPr>
        <w:t>ó cơ hội bổ sung thêm kiến thức</w:t>
      </w:r>
      <w:r w:rsidR="006A4076">
        <w:rPr>
          <w:lang w:val="en-GB"/>
        </w:rPr>
        <w:t xml:space="preserve"> và bài báo cáo được hoàn thiện hơn.</w:t>
      </w:r>
      <w:r w:rsidR="00BB2B2A" w:rsidRPr="00DB7595">
        <w:rPr>
          <w:lang w:val="vi-VN"/>
        </w:rPr>
        <w:br w:type="page"/>
      </w:r>
    </w:p>
    <w:p w14:paraId="62388000" w14:textId="77777777" w:rsidR="003E0350" w:rsidRPr="00F87171" w:rsidRDefault="003E0350" w:rsidP="003E0350">
      <w:pPr>
        <w:jc w:val="center"/>
        <w:rPr>
          <w:b/>
          <w:sz w:val="32"/>
          <w:szCs w:val="32"/>
          <w:lang w:val="vi-VN"/>
        </w:rPr>
      </w:pPr>
      <w:r w:rsidRPr="00F87171">
        <w:rPr>
          <w:b/>
          <w:sz w:val="32"/>
          <w:szCs w:val="32"/>
          <w:lang w:val="vi-VN"/>
        </w:rPr>
        <w:lastRenderedPageBreak/>
        <w:t>ĐỒ ÁN ĐƯỢC HOÀN THÀNH</w:t>
      </w:r>
    </w:p>
    <w:p w14:paraId="2C93775D" w14:textId="77777777" w:rsidR="003E0350" w:rsidRPr="00F87171" w:rsidRDefault="003E0350" w:rsidP="003E0350">
      <w:pPr>
        <w:jc w:val="center"/>
        <w:rPr>
          <w:b/>
          <w:sz w:val="32"/>
          <w:szCs w:val="32"/>
          <w:lang w:val="vi-VN"/>
        </w:rPr>
      </w:pPr>
      <w:r w:rsidRPr="00F87171">
        <w:rPr>
          <w:b/>
          <w:sz w:val="32"/>
          <w:szCs w:val="32"/>
          <w:lang w:val="vi-VN"/>
        </w:rPr>
        <w:t>TẠI TRƯỜNG ĐẠI HỌC TÔN ĐỨC THẮNG</w:t>
      </w:r>
    </w:p>
    <w:p w14:paraId="3056EBD3" w14:textId="77777777" w:rsidR="003E0350" w:rsidRPr="00F87171" w:rsidRDefault="003E0350" w:rsidP="003E0350">
      <w:pPr>
        <w:autoSpaceDE w:val="0"/>
        <w:autoSpaceDN w:val="0"/>
        <w:adjustRightInd w:val="0"/>
        <w:spacing w:line="360" w:lineRule="auto"/>
        <w:ind w:firstLine="720"/>
        <w:jc w:val="both"/>
        <w:rPr>
          <w:sz w:val="26"/>
          <w:szCs w:val="26"/>
          <w:lang w:val="vi-VN"/>
        </w:rPr>
      </w:pPr>
    </w:p>
    <w:p w14:paraId="11A1CA9B" w14:textId="6B5461AE" w:rsidR="003E0350" w:rsidRPr="00F87171" w:rsidRDefault="001471E0" w:rsidP="003E0350">
      <w:pPr>
        <w:autoSpaceDE w:val="0"/>
        <w:autoSpaceDN w:val="0"/>
        <w:adjustRightInd w:val="0"/>
        <w:spacing w:line="360" w:lineRule="auto"/>
        <w:ind w:firstLine="720"/>
        <w:jc w:val="both"/>
        <w:rPr>
          <w:sz w:val="26"/>
          <w:szCs w:val="26"/>
          <w:lang w:val="vi-VN"/>
        </w:rPr>
      </w:pPr>
      <w:r>
        <w:rPr>
          <w:sz w:val="26"/>
          <w:szCs w:val="26"/>
          <w:lang w:val="en-GB"/>
        </w:rPr>
        <w:t xml:space="preserve">Chúng </w:t>
      </w:r>
      <w:r>
        <w:rPr>
          <w:sz w:val="26"/>
          <w:szCs w:val="26"/>
          <w:lang w:val="vi-VN"/>
        </w:rPr>
        <w:t>t</w:t>
      </w:r>
      <w:r w:rsidR="003E0350" w:rsidRPr="00F87171">
        <w:rPr>
          <w:sz w:val="26"/>
          <w:szCs w:val="26"/>
          <w:lang w:val="vi-VN"/>
        </w:rPr>
        <w:t xml:space="preserve">ôi xin cam đoan đây là sản phẩm đồ án của </w:t>
      </w:r>
      <w:r w:rsidR="00E24EE7">
        <w:rPr>
          <w:sz w:val="26"/>
          <w:szCs w:val="26"/>
          <w:lang w:val="en-GB"/>
        </w:rPr>
        <w:t>riêng</w:t>
      </w:r>
      <w:r>
        <w:rPr>
          <w:sz w:val="26"/>
          <w:szCs w:val="26"/>
          <w:lang w:val="en-GB"/>
        </w:rPr>
        <w:t xml:space="preserve"> chúng</w:t>
      </w:r>
      <w:r w:rsidR="003E0350" w:rsidRPr="00F87171">
        <w:rPr>
          <w:sz w:val="26"/>
          <w:szCs w:val="26"/>
          <w:lang w:val="vi-VN"/>
        </w:rPr>
        <w:t xml:space="preserve"> tôi và được sự hướng dẫn của </w:t>
      </w:r>
      <w:r w:rsidR="003E0350" w:rsidRPr="00F87171">
        <w:rPr>
          <w:sz w:val="26"/>
          <w:szCs w:val="26"/>
        </w:rPr>
        <w:t>th</w:t>
      </w:r>
      <w:r w:rsidR="003E0350">
        <w:t xml:space="preserve">ầy </w:t>
      </w:r>
      <w:r w:rsidR="00EA5ED7">
        <w:rPr>
          <w:sz w:val="26"/>
          <w:szCs w:val="26"/>
        </w:rPr>
        <w:t>Lê Anh Cường</w:t>
      </w:r>
      <w:r w:rsidR="003E0350" w:rsidRPr="00F87171">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E664B1" w14:textId="77777777" w:rsidR="003E0350" w:rsidRPr="00F87171" w:rsidRDefault="003E0350" w:rsidP="003E0350">
      <w:pPr>
        <w:autoSpaceDE w:val="0"/>
        <w:autoSpaceDN w:val="0"/>
        <w:adjustRightInd w:val="0"/>
        <w:spacing w:line="360" w:lineRule="auto"/>
        <w:ind w:firstLine="720"/>
        <w:jc w:val="both"/>
        <w:rPr>
          <w:sz w:val="26"/>
          <w:szCs w:val="26"/>
          <w:lang w:val="vi-VN"/>
        </w:rPr>
      </w:pPr>
      <w:r w:rsidRPr="00F87171">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4FB19F9C" w14:textId="36C7C1E5" w:rsidR="003E0350" w:rsidRPr="00F87171" w:rsidRDefault="003E0350" w:rsidP="003E0350">
      <w:pPr>
        <w:autoSpaceDE w:val="0"/>
        <w:autoSpaceDN w:val="0"/>
        <w:adjustRightInd w:val="0"/>
        <w:spacing w:line="360" w:lineRule="auto"/>
        <w:ind w:firstLine="720"/>
        <w:jc w:val="both"/>
        <w:rPr>
          <w:b/>
          <w:sz w:val="26"/>
          <w:szCs w:val="26"/>
          <w:lang w:val="vi-VN"/>
        </w:rPr>
      </w:pPr>
      <w:r w:rsidRPr="00F87171">
        <w:rPr>
          <w:b/>
          <w:sz w:val="26"/>
          <w:szCs w:val="26"/>
          <w:lang w:val="vi-VN"/>
        </w:rPr>
        <w:t>Nếu phát hiện có bất kỳ sự gian lận nào</w:t>
      </w:r>
      <w:r w:rsidR="001471E0">
        <w:rPr>
          <w:b/>
          <w:sz w:val="26"/>
          <w:szCs w:val="26"/>
          <w:lang w:val="en-GB"/>
        </w:rPr>
        <w:t xml:space="preserve"> chúng</w:t>
      </w:r>
      <w:r w:rsidRPr="00F87171">
        <w:rPr>
          <w:b/>
          <w:sz w:val="26"/>
          <w:szCs w:val="26"/>
          <w:lang w:val="vi-VN"/>
        </w:rPr>
        <w:t xml:space="preserve"> tôi xin hoàn toàn chịu trách nhiệm về nội dung đồ án của mình. </w:t>
      </w:r>
      <w:r w:rsidRPr="00F87171">
        <w:rPr>
          <w:sz w:val="26"/>
          <w:szCs w:val="26"/>
          <w:lang w:val="vi-VN"/>
        </w:rPr>
        <w:t>Trường đại học Tôn Đức Thắng không liên quan đến những vi phạm tác quyền, bản quyền do tôi gây ra trong quá trình thực hiện (nếu có).</w:t>
      </w:r>
    </w:p>
    <w:p w14:paraId="6C44FE2F" w14:textId="10F2FD0E" w:rsidR="003E0350" w:rsidRPr="00F87171" w:rsidRDefault="003E0350" w:rsidP="003E0350">
      <w:pPr>
        <w:autoSpaceDE w:val="0"/>
        <w:autoSpaceDN w:val="0"/>
        <w:adjustRightInd w:val="0"/>
        <w:spacing w:line="360" w:lineRule="auto"/>
        <w:ind w:left="3600"/>
        <w:jc w:val="center"/>
        <w:rPr>
          <w:i/>
          <w:sz w:val="26"/>
          <w:szCs w:val="26"/>
          <w:lang w:val="vi-VN"/>
        </w:rPr>
      </w:pPr>
      <w:r w:rsidRPr="00F87171">
        <w:rPr>
          <w:i/>
          <w:sz w:val="26"/>
          <w:szCs w:val="26"/>
          <w:lang w:val="vi-VN"/>
        </w:rPr>
        <w:t xml:space="preserve">TP. Hồ Chí Minh, ngày </w:t>
      </w:r>
      <w:r w:rsidR="00EA5ED7">
        <w:rPr>
          <w:i/>
          <w:sz w:val="26"/>
          <w:szCs w:val="26"/>
          <w:lang w:val="en-GB"/>
        </w:rPr>
        <w:t>21</w:t>
      </w:r>
      <w:r w:rsidRPr="00F87171">
        <w:rPr>
          <w:i/>
          <w:sz w:val="26"/>
          <w:szCs w:val="26"/>
          <w:lang w:val="vi-VN"/>
        </w:rPr>
        <w:t xml:space="preserve">  tháng </w:t>
      </w:r>
      <w:r w:rsidR="00F432E1">
        <w:rPr>
          <w:i/>
          <w:sz w:val="26"/>
          <w:szCs w:val="26"/>
          <w:lang w:val="en-GB"/>
        </w:rPr>
        <w:t>4</w:t>
      </w:r>
      <w:r w:rsidRPr="00F87171">
        <w:rPr>
          <w:i/>
          <w:sz w:val="26"/>
          <w:szCs w:val="26"/>
          <w:lang w:val="vi-VN"/>
        </w:rPr>
        <w:t xml:space="preserve">  năm </w:t>
      </w:r>
      <w:r w:rsidR="00EA5ED7">
        <w:rPr>
          <w:i/>
          <w:sz w:val="26"/>
          <w:szCs w:val="26"/>
          <w:lang w:val="en-GB"/>
        </w:rPr>
        <w:t>2021</w:t>
      </w:r>
      <w:r w:rsidRPr="00F87171">
        <w:rPr>
          <w:i/>
          <w:sz w:val="26"/>
          <w:szCs w:val="26"/>
          <w:lang w:val="vi-VN"/>
        </w:rPr>
        <w:t xml:space="preserve">     </w:t>
      </w:r>
    </w:p>
    <w:p w14:paraId="2DD83B19" w14:textId="77777777" w:rsidR="003E0350" w:rsidRPr="00F87171" w:rsidRDefault="003E0350" w:rsidP="003E0350">
      <w:pPr>
        <w:tabs>
          <w:tab w:val="center" w:pos="6521"/>
        </w:tabs>
        <w:autoSpaceDE w:val="0"/>
        <w:autoSpaceDN w:val="0"/>
        <w:adjustRightInd w:val="0"/>
        <w:spacing w:line="360" w:lineRule="auto"/>
        <w:ind w:left="3600"/>
        <w:jc w:val="center"/>
        <w:rPr>
          <w:i/>
          <w:sz w:val="26"/>
          <w:szCs w:val="26"/>
          <w:lang w:val="vi-VN"/>
        </w:rPr>
      </w:pPr>
      <w:r w:rsidRPr="00F87171">
        <w:rPr>
          <w:i/>
          <w:sz w:val="26"/>
          <w:szCs w:val="26"/>
          <w:lang w:val="vi-VN"/>
        </w:rPr>
        <w:t>Tác giả</w:t>
      </w:r>
    </w:p>
    <w:p w14:paraId="5B6008D2" w14:textId="77777777" w:rsidR="003E0350" w:rsidRPr="00F87171" w:rsidRDefault="003E0350" w:rsidP="003E0350">
      <w:pPr>
        <w:tabs>
          <w:tab w:val="center" w:pos="6379"/>
        </w:tabs>
        <w:spacing w:after="200" w:line="276" w:lineRule="auto"/>
        <w:rPr>
          <w:i/>
          <w:sz w:val="26"/>
          <w:szCs w:val="26"/>
          <w:lang w:val="vi-VN"/>
        </w:rPr>
      </w:pPr>
      <w:r w:rsidRPr="00F87171">
        <w:rPr>
          <w:i/>
          <w:sz w:val="26"/>
          <w:szCs w:val="26"/>
          <w:lang w:val="vi-VN"/>
        </w:rPr>
        <w:tab/>
        <w:t>(ký tên và ghi rõ họ tên)</w:t>
      </w:r>
    </w:p>
    <w:p w14:paraId="0E3F38DC" w14:textId="77777777" w:rsidR="003E0350" w:rsidRPr="00F87171" w:rsidRDefault="003E0350" w:rsidP="003E0350">
      <w:pPr>
        <w:tabs>
          <w:tab w:val="center" w:pos="6379"/>
        </w:tabs>
        <w:spacing w:after="200" w:line="276" w:lineRule="auto"/>
        <w:rPr>
          <w:i/>
          <w:sz w:val="26"/>
          <w:szCs w:val="26"/>
          <w:lang w:val="vi-VN"/>
        </w:rPr>
      </w:pPr>
    </w:p>
    <w:p w14:paraId="2A74F7DC" w14:textId="11329ACE" w:rsidR="003E0350" w:rsidRDefault="0044042E" w:rsidP="0044042E">
      <w:pPr>
        <w:pStyle w:val="Nidungvnbn"/>
        <w:tabs>
          <w:tab w:val="center" w:pos="6379"/>
        </w:tabs>
        <w:rPr>
          <w:i/>
        </w:rPr>
      </w:pPr>
      <w:r>
        <w:rPr>
          <w:i/>
        </w:rPr>
        <w:tab/>
        <w:t>Trương Nguyễn Phi Long</w:t>
      </w:r>
    </w:p>
    <w:p w14:paraId="5D698B47" w14:textId="2944076A" w:rsidR="001471E0" w:rsidRDefault="001471E0" w:rsidP="0044042E">
      <w:pPr>
        <w:pStyle w:val="Nidungvnbn"/>
        <w:tabs>
          <w:tab w:val="center" w:pos="6379"/>
        </w:tabs>
        <w:rPr>
          <w:i/>
        </w:rPr>
      </w:pPr>
    </w:p>
    <w:p w14:paraId="31DD2E66" w14:textId="43FF1C8E" w:rsidR="001471E0" w:rsidRDefault="001471E0" w:rsidP="0044042E">
      <w:pPr>
        <w:pStyle w:val="Nidungvnbn"/>
        <w:tabs>
          <w:tab w:val="center" w:pos="6379"/>
        </w:tabs>
        <w:rPr>
          <w:i/>
        </w:rPr>
      </w:pPr>
      <w:r>
        <w:rPr>
          <w:i/>
        </w:rPr>
        <w:tab/>
        <w:t>Ngô Minh Toàn</w:t>
      </w:r>
    </w:p>
    <w:p w14:paraId="301099ED" w14:textId="17CEB463" w:rsidR="001471E0" w:rsidRDefault="001471E0" w:rsidP="0044042E">
      <w:pPr>
        <w:pStyle w:val="Nidungvnbn"/>
        <w:tabs>
          <w:tab w:val="center" w:pos="6379"/>
        </w:tabs>
        <w:rPr>
          <w:i/>
        </w:rPr>
      </w:pPr>
      <w:r>
        <w:rPr>
          <w:i/>
        </w:rPr>
        <w:tab/>
      </w:r>
    </w:p>
    <w:p w14:paraId="7A74E272" w14:textId="23C32D70" w:rsidR="001471E0" w:rsidRPr="0044042E" w:rsidRDefault="00EA5ED7" w:rsidP="0044042E">
      <w:pPr>
        <w:pStyle w:val="Nidungvnbn"/>
        <w:tabs>
          <w:tab w:val="center" w:pos="6379"/>
        </w:tabs>
      </w:pPr>
      <w:r>
        <w:rPr>
          <w:i/>
        </w:rPr>
        <w:tab/>
        <w:t>Dương Cao Minh Nhật</w:t>
      </w:r>
    </w:p>
    <w:p w14:paraId="68765383" w14:textId="5CE154E4" w:rsidR="003E0350" w:rsidRPr="001471E0" w:rsidRDefault="003E0350" w:rsidP="00B118C8">
      <w:pPr>
        <w:pStyle w:val="Chng"/>
        <w:jc w:val="center"/>
        <w:rPr>
          <w:lang w:val="en-GB"/>
        </w:rPr>
      </w:pPr>
    </w:p>
    <w:p w14:paraId="6CFE06F6" w14:textId="77777777" w:rsidR="003E0350" w:rsidRDefault="003E0350" w:rsidP="00B118C8">
      <w:pPr>
        <w:pStyle w:val="Chng"/>
        <w:jc w:val="center"/>
        <w:rPr>
          <w:lang w:val="vi-VN"/>
        </w:rPr>
      </w:pPr>
    </w:p>
    <w:p w14:paraId="48A117C4" w14:textId="3E749322" w:rsidR="003E0350" w:rsidRDefault="003E0350" w:rsidP="001471E0">
      <w:pPr>
        <w:pStyle w:val="Chng"/>
        <w:rPr>
          <w:lang w:val="vi-VN"/>
        </w:rPr>
      </w:pPr>
    </w:p>
    <w:p w14:paraId="34F5688C" w14:textId="77777777" w:rsidR="003E0350" w:rsidRPr="00BF53BE" w:rsidRDefault="003E0350" w:rsidP="00444F5F">
      <w:pPr>
        <w:pStyle w:val="Chng"/>
        <w:jc w:val="center"/>
        <w:outlineLvl w:val="0"/>
      </w:pPr>
      <w:bookmarkStart w:id="1" w:name="_Toc37072645"/>
      <w:bookmarkStart w:id="2" w:name="_Toc37257093"/>
      <w:bookmarkStart w:id="3" w:name="_Toc70239662"/>
      <w:r w:rsidRPr="00BF53BE">
        <w:lastRenderedPageBreak/>
        <w:t>PHẦN XÁC NHẬN VÀ ĐÁNH GIÁ CỦA GIẢNG VIÊN</w:t>
      </w:r>
      <w:bookmarkEnd w:id="1"/>
      <w:bookmarkEnd w:id="2"/>
      <w:bookmarkEnd w:id="3"/>
    </w:p>
    <w:p w14:paraId="45B88F10" w14:textId="77777777" w:rsidR="003E0350" w:rsidRPr="00F87171" w:rsidRDefault="003E0350" w:rsidP="003E0350">
      <w:pPr>
        <w:pStyle w:val="Nidungvnbn"/>
        <w:rPr>
          <w:b/>
          <w:lang w:val="vi-VN"/>
        </w:rPr>
      </w:pPr>
      <w:r w:rsidRPr="00F87171">
        <w:rPr>
          <w:b/>
          <w:lang w:val="vi-VN"/>
        </w:rPr>
        <w:t>Phần xác nhận của GV hướng dẫn</w:t>
      </w:r>
    </w:p>
    <w:p w14:paraId="5455283C" w14:textId="77777777" w:rsidR="003E0350" w:rsidRPr="00F87171" w:rsidRDefault="003E0350" w:rsidP="003E0350">
      <w:pPr>
        <w:spacing w:after="200" w:line="276" w:lineRule="auto"/>
        <w:rPr>
          <w:sz w:val="32"/>
          <w:szCs w:val="32"/>
          <w:lang w:val="vi-VN"/>
        </w:rPr>
      </w:pPr>
      <w:r w:rsidRPr="00F87171">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1F57450" w14:textId="77777777" w:rsidR="003E0350" w:rsidRPr="00F87171" w:rsidRDefault="003E0350" w:rsidP="003E0350">
      <w:pPr>
        <w:tabs>
          <w:tab w:val="center" w:pos="6237"/>
        </w:tabs>
        <w:spacing w:line="276" w:lineRule="auto"/>
        <w:rPr>
          <w:lang w:val="vi-VN"/>
        </w:rPr>
      </w:pPr>
      <w:r w:rsidRPr="00F87171">
        <w:rPr>
          <w:lang w:val="vi-VN"/>
        </w:rPr>
        <w:tab/>
        <w:t xml:space="preserve">Tp. Hồ Chí Minh, ngày     tháng   năm   </w:t>
      </w:r>
    </w:p>
    <w:p w14:paraId="207C1E32" w14:textId="77777777" w:rsidR="003E0350" w:rsidRPr="00F87171" w:rsidRDefault="003E0350" w:rsidP="003E0350">
      <w:pPr>
        <w:tabs>
          <w:tab w:val="center" w:pos="6237"/>
        </w:tabs>
        <w:spacing w:line="276" w:lineRule="auto"/>
        <w:rPr>
          <w:lang w:val="vi-VN"/>
        </w:rPr>
      </w:pPr>
      <w:r w:rsidRPr="00F87171">
        <w:rPr>
          <w:lang w:val="vi-VN"/>
        </w:rPr>
        <w:tab/>
        <w:t>(kí và ghi họ tên)</w:t>
      </w:r>
    </w:p>
    <w:p w14:paraId="549F24AD" w14:textId="77777777" w:rsidR="003E0350" w:rsidRPr="00F87171" w:rsidRDefault="003E0350" w:rsidP="003E0350">
      <w:pPr>
        <w:spacing w:after="200" w:line="276" w:lineRule="auto"/>
        <w:rPr>
          <w:lang w:val="vi-VN"/>
        </w:rPr>
      </w:pPr>
    </w:p>
    <w:p w14:paraId="784EE9BF" w14:textId="77777777" w:rsidR="003E0350" w:rsidRPr="00F87171" w:rsidRDefault="003E0350" w:rsidP="003E0350">
      <w:pPr>
        <w:spacing w:after="200" w:line="276" w:lineRule="auto"/>
        <w:rPr>
          <w:lang w:val="vi-VN"/>
        </w:rPr>
      </w:pPr>
    </w:p>
    <w:p w14:paraId="066A299E" w14:textId="77777777" w:rsidR="003E0350" w:rsidRPr="00F87171" w:rsidRDefault="003E0350" w:rsidP="003E0350">
      <w:pPr>
        <w:spacing w:after="200" w:line="276" w:lineRule="auto"/>
        <w:rPr>
          <w:lang w:val="vi-VN"/>
        </w:rPr>
      </w:pPr>
    </w:p>
    <w:p w14:paraId="31CB5529" w14:textId="77777777" w:rsidR="003E0350" w:rsidRPr="00F87171" w:rsidRDefault="003E0350" w:rsidP="003E0350">
      <w:pPr>
        <w:pStyle w:val="Nidungvnbn"/>
        <w:rPr>
          <w:b/>
          <w:lang w:val="vi-VN"/>
        </w:rPr>
      </w:pPr>
      <w:r w:rsidRPr="00F87171">
        <w:rPr>
          <w:b/>
          <w:lang w:val="vi-VN"/>
        </w:rPr>
        <w:t>Phần đánh giá của GV chấm bài</w:t>
      </w:r>
    </w:p>
    <w:p w14:paraId="608ED9AA" w14:textId="77777777" w:rsidR="003E0350" w:rsidRPr="00F87171" w:rsidRDefault="003E0350" w:rsidP="003E0350">
      <w:pPr>
        <w:spacing w:after="200" w:line="276" w:lineRule="auto"/>
        <w:rPr>
          <w:sz w:val="32"/>
          <w:szCs w:val="32"/>
          <w:lang w:val="vi-VN"/>
        </w:rPr>
      </w:pPr>
      <w:r w:rsidRPr="00F87171">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3412B71" w14:textId="77777777" w:rsidR="003E0350" w:rsidRPr="00F87171" w:rsidRDefault="003E0350" w:rsidP="003E0350">
      <w:pPr>
        <w:tabs>
          <w:tab w:val="center" w:pos="6237"/>
        </w:tabs>
        <w:spacing w:line="276" w:lineRule="auto"/>
        <w:rPr>
          <w:lang w:val="vi-VN"/>
        </w:rPr>
      </w:pPr>
      <w:r w:rsidRPr="00F87171">
        <w:rPr>
          <w:lang w:val="vi-VN"/>
        </w:rPr>
        <w:tab/>
        <w:t xml:space="preserve">Tp. Hồ Chí Minh, ngày     tháng   năm   </w:t>
      </w:r>
    </w:p>
    <w:p w14:paraId="562C8257" w14:textId="77777777" w:rsidR="003E0350" w:rsidRPr="00F87171" w:rsidRDefault="003E0350" w:rsidP="003E0350">
      <w:pPr>
        <w:tabs>
          <w:tab w:val="center" w:pos="6237"/>
        </w:tabs>
        <w:spacing w:line="276" w:lineRule="auto"/>
        <w:rPr>
          <w:lang w:val="vi-VN"/>
        </w:rPr>
      </w:pPr>
      <w:r w:rsidRPr="00F87171">
        <w:rPr>
          <w:lang w:val="vi-VN"/>
        </w:rPr>
        <w:tab/>
        <w:t>(kí và ghi họ tên)</w:t>
      </w:r>
    </w:p>
    <w:p w14:paraId="1991159C" w14:textId="77777777" w:rsidR="003E0350" w:rsidRDefault="003E0350" w:rsidP="00B118C8">
      <w:pPr>
        <w:pStyle w:val="Chng"/>
        <w:jc w:val="center"/>
        <w:rPr>
          <w:lang w:val="vi-VN"/>
        </w:rPr>
      </w:pPr>
    </w:p>
    <w:p w14:paraId="5FD9A31D" w14:textId="77777777" w:rsidR="003E0350" w:rsidRDefault="003E0350" w:rsidP="00B118C8">
      <w:pPr>
        <w:pStyle w:val="Chng"/>
        <w:jc w:val="center"/>
        <w:rPr>
          <w:lang w:val="vi-VN"/>
        </w:rPr>
      </w:pPr>
    </w:p>
    <w:p w14:paraId="5BDE56D6" w14:textId="31AB32ED" w:rsidR="003E0350" w:rsidRDefault="003E0350" w:rsidP="003E0350">
      <w:pPr>
        <w:pStyle w:val="Chng"/>
        <w:rPr>
          <w:lang w:val="vi-VN"/>
        </w:rPr>
      </w:pPr>
    </w:p>
    <w:p w14:paraId="56C5BAD6" w14:textId="6D0B0C28" w:rsidR="00BB2B2A" w:rsidRPr="00DB7595" w:rsidRDefault="00BB2B2A" w:rsidP="00444F5F">
      <w:pPr>
        <w:pStyle w:val="Chng"/>
        <w:jc w:val="center"/>
        <w:outlineLvl w:val="0"/>
        <w:rPr>
          <w:lang w:val="vi-VN"/>
        </w:rPr>
      </w:pPr>
      <w:bookmarkStart w:id="4" w:name="_Toc70239663"/>
      <w:r w:rsidRPr="00DB7595">
        <w:rPr>
          <w:lang w:val="vi-VN"/>
        </w:rPr>
        <w:lastRenderedPageBreak/>
        <w:t>TÓM TẮT</w:t>
      </w:r>
      <w:bookmarkEnd w:id="4"/>
    </w:p>
    <w:p w14:paraId="7A9D7AA8" w14:textId="77777777" w:rsidR="00291721" w:rsidRPr="00DB7595" w:rsidRDefault="00291721" w:rsidP="00291721">
      <w:pPr>
        <w:pStyle w:val="Nidungvnbn"/>
        <w:rPr>
          <w:lang w:val="vi-VN"/>
        </w:rPr>
      </w:pPr>
    </w:p>
    <w:p w14:paraId="11F97F93" w14:textId="30145017" w:rsidR="00697302" w:rsidRDefault="00164442" w:rsidP="001C1DDD">
      <w:pPr>
        <w:pStyle w:val="Nidungvnbn"/>
      </w:pPr>
      <w:r w:rsidRPr="00164442">
        <w:t>Dữ liệu lớn (Big data) là việc xử lý một tập hợp dữ liệu rất lớn và phức tạp</w:t>
      </w:r>
      <w:r>
        <w:t>.</w:t>
      </w:r>
      <w:r w:rsidRPr="00164442">
        <w:t xml:space="preserve"> </w:t>
      </w:r>
      <w:r w:rsidR="00F042AD">
        <w:t>Ngày nay</w:t>
      </w:r>
      <w:r>
        <w:t xml:space="preserve"> t</w:t>
      </w:r>
      <w:r w:rsidRPr="00164442">
        <w:t>ập dữ liệu đang tăng rất nhanh một vì chúng được thu thập bởi số lượng thiết bị internet vạn vật ngày càng rẻ và nhiều</w:t>
      </w:r>
      <w:r>
        <w:t>,</w:t>
      </w:r>
      <w:r w:rsidRPr="00164442">
        <w:t xml:space="preserve"> </w:t>
      </w:r>
      <w:r>
        <w:t>k</w:t>
      </w:r>
      <w:r w:rsidRPr="00164442">
        <w:t xml:space="preserve">hả năng lưu trữ thông tin của thế giới đã tăng </w:t>
      </w:r>
      <w:r>
        <w:t xml:space="preserve">tạo ra các </w:t>
      </w:r>
      <w:r w:rsidRPr="00164442">
        <w:t xml:space="preserve">thách thức </w:t>
      </w:r>
      <w:r w:rsidR="005C2EA4">
        <w:t>cho việc khai thác dữ liệu.</w:t>
      </w:r>
      <w:r>
        <w:t xml:space="preserve"> </w:t>
      </w:r>
      <w:r w:rsidR="005C2EA4">
        <w:t>Trong đó</w:t>
      </w:r>
      <w:r w:rsidR="005C2EA4" w:rsidRPr="00164442">
        <w:t xml:space="preserve"> </w:t>
      </w:r>
      <w:r w:rsidR="005C2EA4">
        <w:t>m</w:t>
      </w:r>
      <w:r w:rsidR="005C2EA4" w:rsidRPr="00164442">
        <w:t xml:space="preserve">ột vấn đề cơ bản về khai thác dữ liệu là </w:t>
      </w:r>
      <w:r w:rsidR="005C2EA4">
        <w:t>hệ thống khuyến nghị.</w:t>
      </w:r>
    </w:p>
    <w:p w14:paraId="2127FC29" w14:textId="77777777" w:rsidR="00F042AD" w:rsidRPr="00F042AD" w:rsidRDefault="00F042AD" w:rsidP="00F042AD">
      <w:pPr>
        <w:pStyle w:val="Nidungvnbn"/>
      </w:pPr>
      <w:r w:rsidRPr="00F042AD">
        <w:t>Hệ thống khuyến nghị là một công cụ mạnh mẽ giúp cải thiện trải nghiệm của khách hàng thông qua các đề xuất được cá nhân hóa. Để đưa ra các đề xuất, nó phân tích hành vi của người dùng, chẳng hạn như xếp hạng có sẵn và lịch sử duyệt web. Một hệ thống giới thiệu được thiết kế tốt có thể làm tăng đáng kể doanh thu của các trang web và ứng dụng thương mại điện tử.</w:t>
      </w:r>
    </w:p>
    <w:p w14:paraId="16018784" w14:textId="77777777" w:rsidR="00F042AD" w:rsidRPr="00F042AD" w:rsidRDefault="00F042AD" w:rsidP="00F042AD">
      <w:pPr>
        <w:pStyle w:val="Nidungvnbn"/>
      </w:pPr>
      <w:r w:rsidRPr="00F042AD">
        <w:t>Có nhiều mô hình hệ thống khuyến nghị khác nhau được triển khai. Một hệ thống khuyến nghị thành công phải chính xác trong các dự đoán của nó và đồng thời nhanh chóng. Một khách hàng hài lòng rất có thể sẽ trung thành với trang web hoặc ứng dụng. Vì lý do đó, các mô hình khác nhau phải được đánh giá về độ chính xác và hiệu suất.</w:t>
      </w:r>
    </w:p>
    <w:p w14:paraId="28A91337" w14:textId="69715000" w:rsidR="00F042AD" w:rsidRPr="00F042AD" w:rsidRDefault="00F042AD" w:rsidP="00F042AD">
      <w:pPr>
        <w:pStyle w:val="Nidungvnbn"/>
      </w:pPr>
      <w:r w:rsidRPr="00F042AD">
        <w:rPr>
          <w:rStyle w:val="fontstyle01"/>
          <w:color w:val="auto"/>
        </w:rPr>
        <w:t xml:space="preserve">Trong bài báo cáo này, chúng </w:t>
      </w:r>
      <w:r>
        <w:rPr>
          <w:rStyle w:val="fontstyle01"/>
          <w:color w:val="auto"/>
        </w:rPr>
        <w:t>ta</w:t>
      </w:r>
      <w:r w:rsidRPr="00F042AD">
        <w:rPr>
          <w:rStyle w:val="fontstyle01"/>
          <w:color w:val="auto"/>
        </w:rPr>
        <w:t xml:space="preserve"> sẽ nói về </w:t>
      </w:r>
      <w:r>
        <w:rPr>
          <w:rStyle w:val="fontstyle01"/>
          <w:color w:val="auto"/>
        </w:rPr>
        <w:t xml:space="preserve">hệ thống khuyến nghị mà chủ yếu là </w:t>
      </w:r>
      <w:r w:rsidRPr="00F042AD">
        <w:rPr>
          <w:rStyle w:val="fontstyle01"/>
          <w:color w:val="auto"/>
        </w:rPr>
        <w:t>mô hình hệ thống lọc dựa trên nội dung</w:t>
      </w:r>
      <w:r>
        <w:rPr>
          <w:rStyle w:val="fontstyle01"/>
          <w:color w:val="auto"/>
        </w:rPr>
        <w:t xml:space="preserve"> </w:t>
      </w:r>
      <w:r w:rsidRPr="00F042AD">
        <w:rPr>
          <w:rStyle w:val="fontstyle01"/>
          <w:color w:val="auto"/>
        </w:rPr>
        <w:t>(content-based system)</w:t>
      </w:r>
      <w:r>
        <w:rPr>
          <w:rStyle w:val="fontstyle01"/>
          <w:color w:val="auto"/>
        </w:rPr>
        <w:t>.</w:t>
      </w:r>
    </w:p>
    <w:p w14:paraId="65A70F12" w14:textId="29113BB1" w:rsidR="00383B96" w:rsidRDefault="00383B96" w:rsidP="00383B96">
      <w:pPr>
        <w:pStyle w:val="Nidungvnbn"/>
      </w:pPr>
    </w:p>
    <w:p w14:paraId="6A7974BB" w14:textId="77777777" w:rsidR="00402779" w:rsidRDefault="00402779" w:rsidP="00402779">
      <w:pPr>
        <w:pStyle w:val="Nidungvnbn"/>
        <w:ind w:firstLine="0"/>
        <w:rPr>
          <w:b/>
        </w:rPr>
      </w:pPr>
    </w:p>
    <w:p w14:paraId="2FA40634"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428EBF79" w14:textId="77777777" w:rsidR="007E6AB9" w:rsidRPr="007E6AB9" w:rsidRDefault="007E6AB9" w:rsidP="00444F5F">
      <w:pPr>
        <w:pStyle w:val="Chng"/>
        <w:jc w:val="center"/>
        <w:outlineLvl w:val="0"/>
      </w:pPr>
      <w:bookmarkStart w:id="5" w:name="_Toc70239664"/>
      <w:r>
        <w:lastRenderedPageBreak/>
        <w:t>MỤC LỤC</w:t>
      </w:r>
      <w:bookmarkEnd w:id="5"/>
    </w:p>
    <w:p w14:paraId="6355430E" w14:textId="54E966E2" w:rsidR="0094114C"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70239661" w:history="1">
        <w:r w:rsidR="0094114C" w:rsidRPr="00AD06EA">
          <w:rPr>
            <w:rStyle w:val="Hyperlink"/>
            <w:noProof/>
            <w:lang w:val="vi-VN"/>
          </w:rPr>
          <w:t>LỜI CẢM ƠN</w:t>
        </w:r>
        <w:r w:rsidR="0094114C">
          <w:rPr>
            <w:noProof/>
            <w:webHidden/>
          </w:rPr>
          <w:tab/>
        </w:r>
        <w:r w:rsidR="0094114C">
          <w:rPr>
            <w:noProof/>
            <w:webHidden/>
          </w:rPr>
          <w:fldChar w:fldCharType="begin"/>
        </w:r>
        <w:r w:rsidR="0094114C">
          <w:rPr>
            <w:noProof/>
            <w:webHidden/>
          </w:rPr>
          <w:instrText xml:space="preserve"> PAGEREF _Toc70239661 \h </w:instrText>
        </w:r>
        <w:r w:rsidR="0094114C">
          <w:rPr>
            <w:noProof/>
            <w:webHidden/>
          </w:rPr>
        </w:r>
        <w:r w:rsidR="0094114C">
          <w:rPr>
            <w:noProof/>
            <w:webHidden/>
          </w:rPr>
          <w:fldChar w:fldCharType="separate"/>
        </w:r>
        <w:r w:rsidR="008C1207">
          <w:rPr>
            <w:noProof/>
            <w:webHidden/>
          </w:rPr>
          <w:t>i</w:t>
        </w:r>
        <w:r w:rsidR="0094114C">
          <w:rPr>
            <w:noProof/>
            <w:webHidden/>
          </w:rPr>
          <w:fldChar w:fldCharType="end"/>
        </w:r>
      </w:hyperlink>
    </w:p>
    <w:p w14:paraId="58FA5BAF" w14:textId="393DAFBD" w:rsidR="0094114C" w:rsidRDefault="001622F3">
      <w:pPr>
        <w:pStyle w:val="TOC1"/>
        <w:tabs>
          <w:tab w:val="right" w:leader="dot" w:pos="9111"/>
        </w:tabs>
        <w:rPr>
          <w:rFonts w:asciiTheme="minorHAnsi" w:eastAsiaTheme="minorEastAsia" w:hAnsiTheme="minorHAnsi" w:cstheme="minorBidi"/>
          <w:noProof/>
          <w:sz w:val="22"/>
          <w:szCs w:val="22"/>
        </w:rPr>
      </w:pPr>
      <w:hyperlink w:anchor="_Toc70239662" w:history="1">
        <w:r w:rsidR="0094114C" w:rsidRPr="00AD06EA">
          <w:rPr>
            <w:rStyle w:val="Hyperlink"/>
            <w:noProof/>
          </w:rPr>
          <w:t>PHẦN XÁC NHẬN VÀ ĐÁNH GIÁ CỦA GIẢNG VIÊN</w:t>
        </w:r>
        <w:r w:rsidR="0094114C">
          <w:rPr>
            <w:noProof/>
            <w:webHidden/>
          </w:rPr>
          <w:tab/>
        </w:r>
        <w:r w:rsidR="0094114C">
          <w:rPr>
            <w:noProof/>
            <w:webHidden/>
          </w:rPr>
          <w:fldChar w:fldCharType="begin"/>
        </w:r>
        <w:r w:rsidR="0094114C">
          <w:rPr>
            <w:noProof/>
            <w:webHidden/>
          </w:rPr>
          <w:instrText xml:space="preserve"> PAGEREF _Toc70239662 \h </w:instrText>
        </w:r>
        <w:r w:rsidR="0094114C">
          <w:rPr>
            <w:noProof/>
            <w:webHidden/>
          </w:rPr>
        </w:r>
        <w:r w:rsidR="0094114C">
          <w:rPr>
            <w:noProof/>
            <w:webHidden/>
          </w:rPr>
          <w:fldChar w:fldCharType="separate"/>
        </w:r>
        <w:r w:rsidR="008C1207">
          <w:rPr>
            <w:noProof/>
            <w:webHidden/>
          </w:rPr>
          <w:t>iii</w:t>
        </w:r>
        <w:r w:rsidR="0094114C">
          <w:rPr>
            <w:noProof/>
            <w:webHidden/>
          </w:rPr>
          <w:fldChar w:fldCharType="end"/>
        </w:r>
      </w:hyperlink>
    </w:p>
    <w:p w14:paraId="179C1C1F" w14:textId="17B9194E" w:rsidR="0094114C" w:rsidRDefault="001622F3">
      <w:pPr>
        <w:pStyle w:val="TOC1"/>
        <w:tabs>
          <w:tab w:val="right" w:leader="dot" w:pos="9111"/>
        </w:tabs>
        <w:rPr>
          <w:rFonts w:asciiTheme="minorHAnsi" w:eastAsiaTheme="minorEastAsia" w:hAnsiTheme="minorHAnsi" w:cstheme="minorBidi"/>
          <w:noProof/>
          <w:sz w:val="22"/>
          <w:szCs w:val="22"/>
        </w:rPr>
      </w:pPr>
      <w:hyperlink w:anchor="_Toc70239663" w:history="1">
        <w:r w:rsidR="0094114C" w:rsidRPr="00AD06EA">
          <w:rPr>
            <w:rStyle w:val="Hyperlink"/>
            <w:noProof/>
            <w:lang w:val="vi-VN"/>
          </w:rPr>
          <w:t>TÓM TẮT</w:t>
        </w:r>
        <w:r w:rsidR="0094114C">
          <w:rPr>
            <w:noProof/>
            <w:webHidden/>
          </w:rPr>
          <w:tab/>
        </w:r>
        <w:r w:rsidR="0094114C">
          <w:rPr>
            <w:noProof/>
            <w:webHidden/>
          </w:rPr>
          <w:fldChar w:fldCharType="begin"/>
        </w:r>
        <w:r w:rsidR="0094114C">
          <w:rPr>
            <w:noProof/>
            <w:webHidden/>
          </w:rPr>
          <w:instrText xml:space="preserve"> PAGEREF _Toc70239663 \h </w:instrText>
        </w:r>
        <w:r w:rsidR="0094114C">
          <w:rPr>
            <w:noProof/>
            <w:webHidden/>
          </w:rPr>
        </w:r>
        <w:r w:rsidR="0094114C">
          <w:rPr>
            <w:noProof/>
            <w:webHidden/>
          </w:rPr>
          <w:fldChar w:fldCharType="separate"/>
        </w:r>
        <w:r w:rsidR="008C1207">
          <w:rPr>
            <w:noProof/>
            <w:webHidden/>
          </w:rPr>
          <w:t>iv</w:t>
        </w:r>
        <w:r w:rsidR="0094114C">
          <w:rPr>
            <w:noProof/>
            <w:webHidden/>
          </w:rPr>
          <w:fldChar w:fldCharType="end"/>
        </w:r>
      </w:hyperlink>
    </w:p>
    <w:p w14:paraId="5AEF990B" w14:textId="234AA7D7" w:rsidR="0094114C" w:rsidRDefault="001622F3">
      <w:pPr>
        <w:pStyle w:val="TOC1"/>
        <w:tabs>
          <w:tab w:val="right" w:leader="dot" w:pos="9111"/>
        </w:tabs>
        <w:rPr>
          <w:rFonts w:asciiTheme="minorHAnsi" w:eastAsiaTheme="minorEastAsia" w:hAnsiTheme="minorHAnsi" w:cstheme="minorBidi"/>
          <w:noProof/>
          <w:sz w:val="22"/>
          <w:szCs w:val="22"/>
        </w:rPr>
      </w:pPr>
      <w:hyperlink w:anchor="_Toc70239664" w:history="1">
        <w:r w:rsidR="0094114C" w:rsidRPr="00AD06EA">
          <w:rPr>
            <w:rStyle w:val="Hyperlink"/>
            <w:noProof/>
          </w:rPr>
          <w:t>MỤC LỤC</w:t>
        </w:r>
        <w:r w:rsidR="0094114C">
          <w:rPr>
            <w:noProof/>
            <w:webHidden/>
          </w:rPr>
          <w:tab/>
        </w:r>
        <w:r w:rsidR="0094114C">
          <w:rPr>
            <w:noProof/>
            <w:webHidden/>
          </w:rPr>
          <w:fldChar w:fldCharType="begin"/>
        </w:r>
        <w:r w:rsidR="0094114C">
          <w:rPr>
            <w:noProof/>
            <w:webHidden/>
          </w:rPr>
          <w:instrText xml:space="preserve"> PAGEREF _Toc70239664 \h </w:instrText>
        </w:r>
        <w:r w:rsidR="0094114C">
          <w:rPr>
            <w:noProof/>
            <w:webHidden/>
          </w:rPr>
        </w:r>
        <w:r w:rsidR="0094114C">
          <w:rPr>
            <w:noProof/>
            <w:webHidden/>
          </w:rPr>
          <w:fldChar w:fldCharType="separate"/>
        </w:r>
        <w:r w:rsidR="008C1207">
          <w:rPr>
            <w:noProof/>
            <w:webHidden/>
          </w:rPr>
          <w:t>1</w:t>
        </w:r>
        <w:r w:rsidR="0094114C">
          <w:rPr>
            <w:noProof/>
            <w:webHidden/>
          </w:rPr>
          <w:fldChar w:fldCharType="end"/>
        </w:r>
      </w:hyperlink>
    </w:p>
    <w:p w14:paraId="34CF1549" w14:textId="61B80251" w:rsidR="0094114C" w:rsidRDefault="001622F3">
      <w:pPr>
        <w:pStyle w:val="TOC1"/>
        <w:tabs>
          <w:tab w:val="right" w:leader="dot" w:pos="9111"/>
        </w:tabs>
        <w:rPr>
          <w:rFonts w:asciiTheme="minorHAnsi" w:eastAsiaTheme="minorEastAsia" w:hAnsiTheme="minorHAnsi" w:cstheme="minorBidi"/>
          <w:noProof/>
          <w:sz w:val="22"/>
          <w:szCs w:val="22"/>
        </w:rPr>
      </w:pPr>
      <w:hyperlink w:anchor="_Toc70239665" w:history="1">
        <w:r w:rsidR="0094114C" w:rsidRPr="00AD06EA">
          <w:rPr>
            <w:rStyle w:val="Hyperlink"/>
            <w:noProof/>
          </w:rPr>
          <w:t>DANH MỤC CÁC BẢNG BIỂU, HÌNH VẼ, ĐỒ THỊ</w:t>
        </w:r>
        <w:r w:rsidR="0094114C">
          <w:rPr>
            <w:noProof/>
            <w:webHidden/>
          </w:rPr>
          <w:tab/>
        </w:r>
        <w:r w:rsidR="0094114C">
          <w:rPr>
            <w:noProof/>
            <w:webHidden/>
          </w:rPr>
          <w:fldChar w:fldCharType="begin"/>
        </w:r>
        <w:r w:rsidR="0094114C">
          <w:rPr>
            <w:noProof/>
            <w:webHidden/>
          </w:rPr>
          <w:instrText xml:space="preserve"> PAGEREF _Toc70239665 \h </w:instrText>
        </w:r>
        <w:r w:rsidR="0094114C">
          <w:rPr>
            <w:noProof/>
            <w:webHidden/>
          </w:rPr>
        </w:r>
        <w:r w:rsidR="0094114C">
          <w:rPr>
            <w:noProof/>
            <w:webHidden/>
          </w:rPr>
          <w:fldChar w:fldCharType="separate"/>
        </w:r>
        <w:r w:rsidR="008C1207">
          <w:rPr>
            <w:noProof/>
            <w:webHidden/>
          </w:rPr>
          <w:t>3</w:t>
        </w:r>
        <w:r w:rsidR="0094114C">
          <w:rPr>
            <w:noProof/>
            <w:webHidden/>
          </w:rPr>
          <w:fldChar w:fldCharType="end"/>
        </w:r>
      </w:hyperlink>
    </w:p>
    <w:p w14:paraId="077066A4" w14:textId="5FE9D74D" w:rsidR="0094114C" w:rsidRDefault="001622F3">
      <w:pPr>
        <w:pStyle w:val="TOC1"/>
        <w:tabs>
          <w:tab w:val="right" w:leader="dot" w:pos="9111"/>
        </w:tabs>
        <w:rPr>
          <w:rFonts w:asciiTheme="minorHAnsi" w:eastAsiaTheme="minorEastAsia" w:hAnsiTheme="minorHAnsi" w:cstheme="minorBidi"/>
          <w:noProof/>
          <w:sz w:val="22"/>
          <w:szCs w:val="22"/>
        </w:rPr>
      </w:pPr>
      <w:hyperlink w:anchor="_Toc70239666" w:history="1">
        <w:r w:rsidR="0094114C" w:rsidRPr="00AD06EA">
          <w:rPr>
            <w:rStyle w:val="Hyperlink"/>
            <w:noProof/>
          </w:rPr>
          <w:t>CHƯƠNG 1 –GIỚI THIỆU VỀ HỆ THỐNG KHUYẾN NGHỊ</w:t>
        </w:r>
        <w:r w:rsidR="0094114C">
          <w:rPr>
            <w:noProof/>
            <w:webHidden/>
          </w:rPr>
          <w:tab/>
        </w:r>
        <w:r w:rsidR="0094114C">
          <w:rPr>
            <w:noProof/>
            <w:webHidden/>
          </w:rPr>
          <w:fldChar w:fldCharType="begin"/>
        </w:r>
        <w:r w:rsidR="0094114C">
          <w:rPr>
            <w:noProof/>
            <w:webHidden/>
          </w:rPr>
          <w:instrText xml:space="preserve"> PAGEREF _Toc70239666 \h </w:instrText>
        </w:r>
        <w:r w:rsidR="0094114C">
          <w:rPr>
            <w:noProof/>
            <w:webHidden/>
          </w:rPr>
        </w:r>
        <w:r w:rsidR="0094114C">
          <w:rPr>
            <w:noProof/>
            <w:webHidden/>
          </w:rPr>
          <w:fldChar w:fldCharType="separate"/>
        </w:r>
        <w:r w:rsidR="008C1207">
          <w:rPr>
            <w:noProof/>
            <w:webHidden/>
          </w:rPr>
          <w:t>4</w:t>
        </w:r>
        <w:r w:rsidR="0094114C">
          <w:rPr>
            <w:noProof/>
            <w:webHidden/>
          </w:rPr>
          <w:fldChar w:fldCharType="end"/>
        </w:r>
      </w:hyperlink>
    </w:p>
    <w:p w14:paraId="7E1E623D" w14:textId="2CA372C0" w:rsidR="0094114C" w:rsidRDefault="001622F3">
      <w:pPr>
        <w:pStyle w:val="TOC2"/>
        <w:tabs>
          <w:tab w:val="right" w:leader="dot" w:pos="9111"/>
        </w:tabs>
        <w:rPr>
          <w:rFonts w:asciiTheme="minorHAnsi" w:eastAsiaTheme="minorEastAsia" w:hAnsiTheme="minorHAnsi" w:cstheme="minorBidi"/>
          <w:noProof/>
          <w:sz w:val="22"/>
          <w:szCs w:val="22"/>
        </w:rPr>
      </w:pPr>
      <w:hyperlink w:anchor="_Toc70239667" w:history="1">
        <w:r w:rsidR="0094114C" w:rsidRPr="00AD06EA">
          <w:rPr>
            <w:rStyle w:val="Hyperlink"/>
            <w:noProof/>
          </w:rPr>
          <w:t>1.1 Giới thiệu chung về hệ thống khuyến nghị</w:t>
        </w:r>
        <w:r w:rsidR="0094114C">
          <w:rPr>
            <w:noProof/>
            <w:webHidden/>
          </w:rPr>
          <w:tab/>
        </w:r>
        <w:r w:rsidR="0094114C">
          <w:rPr>
            <w:noProof/>
            <w:webHidden/>
          </w:rPr>
          <w:fldChar w:fldCharType="begin"/>
        </w:r>
        <w:r w:rsidR="0094114C">
          <w:rPr>
            <w:noProof/>
            <w:webHidden/>
          </w:rPr>
          <w:instrText xml:space="preserve"> PAGEREF _Toc70239667 \h </w:instrText>
        </w:r>
        <w:r w:rsidR="0094114C">
          <w:rPr>
            <w:noProof/>
            <w:webHidden/>
          </w:rPr>
        </w:r>
        <w:r w:rsidR="0094114C">
          <w:rPr>
            <w:noProof/>
            <w:webHidden/>
          </w:rPr>
          <w:fldChar w:fldCharType="separate"/>
        </w:r>
        <w:r w:rsidR="008C1207">
          <w:rPr>
            <w:noProof/>
            <w:webHidden/>
          </w:rPr>
          <w:t>4</w:t>
        </w:r>
        <w:r w:rsidR="0094114C">
          <w:rPr>
            <w:noProof/>
            <w:webHidden/>
          </w:rPr>
          <w:fldChar w:fldCharType="end"/>
        </w:r>
      </w:hyperlink>
    </w:p>
    <w:p w14:paraId="6EABB4FE" w14:textId="4288291C" w:rsidR="0094114C" w:rsidRDefault="001622F3">
      <w:pPr>
        <w:pStyle w:val="TOC2"/>
        <w:tabs>
          <w:tab w:val="right" w:leader="dot" w:pos="9111"/>
        </w:tabs>
        <w:rPr>
          <w:rFonts w:asciiTheme="minorHAnsi" w:eastAsiaTheme="minorEastAsia" w:hAnsiTheme="minorHAnsi" w:cstheme="minorBidi"/>
          <w:noProof/>
          <w:sz w:val="22"/>
          <w:szCs w:val="22"/>
        </w:rPr>
      </w:pPr>
      <w:hyperlink w:anchor="_Toc70239668" w:history="1">
        <w:r w:rsidR="0094114C" w:rsidRPr="00AD06EA">
          <w:rPr>
            <w:rStyle w:val="Hyperlink"/>
            <w:noProof/>
          </w:rPr>
          <w:t>1.2 Mục tiêu của recommendation system</w:t>
        </w:r>
        <w:r w:rsidR="0094114C">
          <w:rPr>
            <w:noProof/>
            <w:webHidden/>
          </w:rPr>
          <w:tab/>
        </w:r>
        <w:r w:rsidR="0094114C">
          <w:rPr>
            <w:noProof/>
            <w:webHidden/>
          </w:rPr>
          <w:fldChar w:fldCharType="begin"/>
        </w:r>
        <w:r w:rsidR="0094114C">
          <w:rPr>
            <w:noProof/>
            <w:webHidden/>
          </w:rPr>
          <w:instrText xml:space="preserve"> PAGEREF _Toc70239668 \h </w:instrText>
        </w:r>
        <w:r w:rsidR="0094114C">
          <w:rPr>
            <w:noProof/>
            <w:webHidden/>
          </w:rPr>
        </w:r>
        <w:r w:rsidR="0094114C">
          <w:rPr>
            <w:noProof/>
            <w:webHidden/>
          </w:rPr>
          <w:fldChar w:fldCharType="separate"/>
        </w:r>
        <w:r w:rsidR="008C1207">
          <w:rPr>
            <w:noProof/>
            <w:webHidden/>
          </w:rPr>
          <w:t>5</w:t>
        </w:r>
        <w:r w:rsidR="0094114C">
          <w:rPr>
            <w:noProof/>
            <w:webHidden/>
          </w:rPr>
          <w:fldChar w:fldCharType="end"/>
        </w:r>
      </w:hyperlink>
    </w:p>
    <w:p w14:paraId="4C4B77C6" w14:textId="2B473AB1" w:rsidR="0094114C" w:rsidRDefault="001622F3">
      <w:pPr>
        <w:pStyle w:val="TOC2"/>
        <w:tabs>
          <w:tab w:val="right" w:leader="dot" w:pos="9111"/>
        </w:tabs>
        <w:rPr>
          <w:rFonts w:asciiTheme="minorHAnsi" w:eastAsiaTheme="minorEastAsia" w:hAnsiTheme="minorHAnsi" w:cstheme="minorBidi"/>
          <w:noProof/>
          <w:sz w:val="22"/>
          <w:szCs w:val="22"/>
        </w:rPr>
      </w:pPr>
      <w:hyperlink w:anchor="_Toc70239669" w:history="1">
        <w:r w:rsidR="0094114C" w:rsidRPr="00AD06EA">
          <w:rPr>
            <w:rStyle w:val="Hyperlink"/>
            <w:noProof/>
          </w:rPr>
          <w:t>1.3 Phân loại recommendation system</w:t>
        </w:r>
        <w:r w:rsidR="0094114C">
          <w:rPr>
            <w:noProof/>
            <w:webHidden/>
          </w:rPr>
          <w:tab/>
        </w:r>
        <w:r w:rsidR="0094114C">
          <w:rPr>
            <w:noProof/>
            <w:webHidden/>
          </w:rPr>
          <w:fldChar w:fldCharType="begin"/>
        </w:r>
        <w:r w:rsidR="0094114C">
          <w:rPr>
            <w:noProof/>
            <w:webHidden/>
          </w:rPr>
          <w:instrText xml:space="preserve"> PAGEREF _Toc70239669 \h </w:instrText>
        </w:r>
        <w:r w:rsidR="0094114C">
          <w:rPr>
            <w:noProof/>
            <w:webHidden/>
          </w:rPr>
        </w:r>
        <w:r w:rsidR="0094114C">
          <w:rPr>
            <w:noProof/>
            <w:webHidden/>
          </w:rPr>
          <w:fldChar w:fldCharType="separate"/>
        </w:r>
        <w:r w:rsidR="008C1207">
          <w:rPr>
            <w:noProof/>
            <w:webHidden/>
          </w:rPr>
          <w:t>5</w:t>
        </w:r>
        <w:r w:rsidR="0094114C">
          <w:rPr>
            <w:noProof/>
            <w:webHidden/>
          </w:rPr>
          <w:fldChar w:fldCharType="end"/>
        </w:r>
      </w:hyperlink>
    </w:p>
    <w:p w14:paraId="063EB861" w14:textId="57650ADC" w:rsidR="0094114C" w:rsidRDefault="001622F3">
      <w:pPr>
        <w:pStyle w:val="TOC2"/>
        <w:tabs>
          <w:tab w:val="right" w:leader="dot" w:pos="9111"/>
        </w:tabs>
        <w:rPr>
          <w:rFonts w:asciiTheme="minorHAnsi" w:eastAsiaTheme="minorEastAsia" w:hAnsiTheme="minorHAnsi" w:cstheme="minorBidi"/>
          <w:noProof/>
          <w:sz w:val="22"/>
          <w:szCs w:val="22"/>
        </w:rPr>
      </w:pPr>
      <w:hyperlink w:anchor="_Toc70239670" w:history="1">
        <w:r w:rsidR="0094114C" w:rsidRPr="00AD06EA">
          <w:rPr>
            <w:rStyle w:val="Hyperlink"/>
            <w:noProof/>
          </w:rPr>
          <w:t>1.4 Utility Matrix</w:t>
        </w:r>
        <w:r w:rsidR="0094114C">
          <w:rPr>
            <w:noProof/>
            <w:webHidden/>
          </w:rPr>
          <w:tab/>
        </w:r>
        <w:r w:rsidR="0094114C">
          <w:rPr>
            <w:noProof/>
            <w:webHidden/>
          </w:rPr>
          <w:fldChar w:fldCharType="begin"/>
        </w:r>
        <w:r w:rsidR="0094114C">
          <w:rPr>
            <w:noProof/>
            <w:webHidden/>
          </w:rPr>
          <w:instrText xml:space="preserve"> PAGEREF _Toc70239670 \h </w:instrText>
        </w:r>
        <w:r w:rsidR="0094114C">
          <w:rPr>
            <w:noProof/>
            <w:webHidden/>
          </w:rPr>
        </w:r>
        <w:r w:rsidR="0094114C">
          <w:rPr>
            <w:noProof/>
            <w:webHidden/>
          </w:rPr>
          <w:fldChar w:fldCharType="separate"/>
        </w:r>
        <w:r w:rsidR="008C1207">
          <w:rPr>
            <w:noProof/>
            <w:webHidden/>
          </w:rPr>
          <w:t>6</w:t>
        </w:r>
        <w:r w:rsidR="0094114C">
          <w:rPr>
            <w:noProof/>
            <w:webHidden/>
          </w:rPr>
          <w:fldChar w:fldCharType="end"/>
        </w:r>
      </w:hyperlink>
    </w:p>
    <w:p w14:paraId="2F3425B9" w14:textId="1126E59D" w:rsidR="0094114C" w:rsidRDefault="001622F3">
      <w:pPr>
        <w:pStyle w:val="TOC2"/>
        <w:tabs>
          <w:tab w:val="right" w:leader="dot" w:pos="9111"/>
        </w:tabs>
        <w:rPr>
          <w:rFonts w:asciiTheme="minorHAnsi" w:eastAsiaTheme="minorEastAsia" w:hAnsiTheme="minorHAnsi" w:cstheme="minorBidi"/>
          <w:noProof/>
          <w:sz w:val="22"/>
          <w:szCs w:val="22"/>
        </w:rPr>
      </w:pPr>
      <w:hyperlink w:anchor="_Toc70239671" w:history="1">
        <w:r w:rsidR="0094114C" w:rsidRPr="00AD06EA">
          <w:rPr>
            <w:rStyle w:val="Hyperlink"/>
            <w:noProof/>
          </w:rPr>
          <w:t>1.5 The Long Tail</w:t>
        </w:r>
        <w:r w:rsidR="0094114C">
          <w:rPr>
            <w:noProof/>
            <w:webHidden/>
          </w:rPr>
          <w:tab/>
        </w:r>
        <w:r w:rsidR="0094114C">
          <w:rPr>
            <w:noProof/>
            <w:webHidden/>
          </w:rPr>
          <w:fldChar w:fldCharType="begin"/>
        </w:r>
        <w:r w:rsidR="0094114C">
          <w:rPr>
            <w:noProof/>
            <w:webHidden/>
          </w:rPr>
          <w:instrText xml:space="preserve"> PAGEREF _Toc70239671 \h </w:instrText>
        </w:r>
        <w:r w:rsidR="0094114C">
          <w:rPr>
            <w:noProof/>
            <w:webHidden/>
          </w:rPr>
        </w:r>
        <w:r w:rsidR="0094114C">
          <w:rPr>
            <w:noProof/>
            <w:webHidden/>
          </w:rPr>
          <w:fldChar w:fldCharType="separate"/>
        </w:r>
        <w:r w:rsidR="008C1207">
          <w:rPr>
            <w:noProof/>
            <w:webHidden/>
          </w:rPr>
          <w:t>7</w:t>
        </w:r>
        <w:r w:rsidR="0094114C">
          <w:rPr>
            <w:noProof/>
            <w:webHidden/>
          </w:rPr>
          <w:fldChar w:fldCharType="end"/>
        </w:r>
      </w:hyperlink>
    </w:p>
    <w:p w14:paraId="7E9804CB" w14:textId="06BCA6B5" w:rsidR="0094114C" w:rsidRDefault="001622F3">
      <w:pPr>
        <w:pStyle w:val="TOC2"/>
        <w:tabs>
          <w:tab w:val="right" w:leader="dot" w:pos="9111"/>
        </w:tabs>
        <w:rPr>
          <w:rFonts w:asciiTheme="minorHAnsi" w:eastAsiaTheme="minorEastAsia" w:hAnsiTheme="minorHAnsi" w:cstheme="minorBidi"/>
          <w:noProof/>
          <w:sz w:val="22"/>
          <w:szCs w:val="22"/>
        </w:rPr>
      </w:pPr>
      <w:hyperlink w:anchor="_Toc70239672" w:history="1">
        <w:r w:rsidR="0094114C" w:rsidRPr="00AD06EA">
          <w:rPr>
            <w:rStyle w:val="Hyperlink"/>
            <w:noProof/>
          </w:rPr>
          <w:t>1.6 Ứng dụng của hệ thống recommendation systems</w:t>
        </w:r>
        <w:r w:rsidR="0094114C">
          <w:rPr>
            <w:noProof/>
            <w:webHidden/>
          </w:rPr>
          <w:tab/>
        </w:r>
        <w:r w:rsidR="0094114C">
          <w:rPr>
            <w:noProof/>
            <w:webHidden/>
          </w:rPr>
          <w:fldChar w:fldCharType="begin"/>
        </w:r>
        <w:r w:rsidR="0094114C">
          <w:rPr>
            <w:noProof/>
            <w:webHidden/>
          </w:rPr>
          <w:instrText xml:space="preserve"> PAGEREF _Toc70239672 \h </w:instrText>
        </w:r>
        <w:r w:rsidR="0094114C">
          <w:rPr>
            <w:noProof/>
            <w:webHidden/>
          </w:rPr>
        </w:r>
        <w:r w:rsidR="0094114C">
          <w:rPr>
            <w:noProof/>
            <w:webHidden/>
          </w:rPr>
          <w:fldChar w:fldCharType="separate"/>
        </w:r>
        <w:r w:rsidR="008C1207">
          <w:rPr>
            <w:noProof/>
            <w:webHidden/>
          </w:rPr>
          <w:t>8</w:t>
        </w:r>
        <w:r w:rsidR="0094114C">
          <w:rPr>
            <w:noProof/>
            <w:webHidden/>
          </w:rPr>
          <w:fldChar w:fldCharType="end"/>
        </w:r>
      </w:hyperlink>
    </w:p>
    <w:p w14:paraId="28FCD0BD" w14:textId="16462B01" w:rsidR="0094114C" w:rsidRDefault="001622F3">
      <w:pPr>
        <w:pStyle w:val="TOC2"/>
        <w:tabs>
          <w:tab w:val="right" w:leader="dot" w:pos="9111"/>
        </w:tabs>
        <w:rPr>
          <w:rFonts w:asciiTheme="minorHAnsi" w:eastAsiaTheme="minorEastAsia" w:hAnsiTheme="minorHAnsi" w:cstheme="minorBidi"/>
          <w:noProof/>
          <w:sz w:val="22"/>
          <w:szCs w:val="22"/>
        </w:rPr>
      </w:pPr>
      <w:hyperlink w:anchor="_Toc70239673" w:history="1">
        <w:r w:rsidR="0094114C" w:rsidRPr="00AD06EA">
          <w:rPr>
            <w:rStyle w:val="Hyperlink"/>
            <w:noProof/>
          </w:rPr>
          <w:t>1.7 Xây dựng Utility Matrix</w:t>
        </w:r>
        <w:r w:rsidR="0094114C">
          <w:rPr>
            <w:noProof/>
            <w:webHidden/>
          </w:rPr>
          <w:tab/>
        </w:r>
        <w:r w:rsidR="0094114C">
          <w:rPr>
            <w:noProof/>
            <w:webHidden/>
          </w:rPr>
          <w:fldChar w:fldCharType="begin"/>
        </w:r>
        <w:r w:rsidR="0094114C">
          <w:rPr>
            <w:noProof/>
            <w:webHidden/>
          </w:rPr>
          <w:instrText xml:space="preserve"> PAGEREF _Toc70239673 \h </w:instrText>
        </w:r>
        <w:r w:rsidR="0094114C">
          <w:rPr>
            <w:noProof/>
            <w:webHidden/>
          </w:rPr>
        </w:r>
        <w:r w:rsidR="0094114C">
          <w:rPr>
            <w:noProof/>
            <w:webHidden/>
          </w:rPr>
          <w:fldChar w:fldCharType="separate"/>
        </w:r>
        <w:r w:rsidR="008C1207">
          <w:rPr>
            <w:noProof/>
            <w:webHidden/>
          </w:rPr>
          <w:t>9</w:t>
        </w:r>
        <w:r w:rsidR="0094114C">
          <w:rPr>
            <w:noProof/>
            <w:webHidden/>
          </w:rPr>
          <w:fldChar w:fldCharType="end"/>
        </w:r>
      </w:hyperlink>
    </w:p>
    <w:p w14:paraId="05E0B935" w14:textId="63D71AA2" w:rsidR="0094114C" w:rsidRDefault="001622F3">
      <w:pPr>
        <w:pStyle w:val="TOC1"/>
        <w:tabs>
          <w:tab w:val="right" w:leader="dot" w:pos="9111"/>
        </w:tabs>
        <w:rPr>
          <w:rFonts w:asciiTheme="minorHAnsi" w:eastAsiaTheme="minorEastAsia" w:hAnsiTheme="minorHAnsi" w:cstheme="minorBidi"/>
          <w:noProof/>
          <w:sz w:val="22"/>
          <w:szCs w:val="22"/>
        </w:rPr>
      </w:pPr>
      <w:hyperlink w:anchor="_Toc70239674" w:history="1">
        <w:r w:rsidR="0094114C" w:rsidRPr="00AD06EA">
          <w:rPr>
            <w:rStyle w:val="Hyperlink"/>
            <w:noProof/>
          </w:rPr>
          <w:t>CHƯƠNG 2 – CONTENT-BASED RECOMMENDATIONS</w:t>
        </w:r>
        <w:r w:rsidR="0094114C">
          <w:rPr>
            <w:noProof/>
            <w:webHidden/>
          </w:rPr>
          <w:tab/>
        </w:r>
        <w:r w:rsidR="0094114C">
          <w:rPr>
            <w:noProof/>
            <w:webHidden/>
          </w:rPr>
          <w:fldChar w:fldCharType="begin"/>
        </w:r>
        <w:r w:rsidR="0094114C">
          <w:rPr>
            <w:noProof/>
            <w:webHidden/>
          </w:rPr>
          <w:instrText xml:space="preserve"> PAGEREF _Toc70239674 \h </w:instrText>
        </w:r>
        <w:r w:rsidR="0094114C">
          <w:rPr>
            <w:noProof/>
            <w:webHidden/>
          </w:rPr>
        </w:r>
        <w:r w:rsidR="0094114C">
          <w:rPr>
            <w:noProof/>
            <w:webHidden/>
          </w:rPr>
          <w:fldChar w:fldCharType="separate"/>
        </w:r>
        <w:r w:rsidR="008C1207">
          <w:rPr>
            <w:noProof/>
            <w:webHidden/>
          </w:rPr>
          <w:t>10</w:t>
        </w:r>
        <w:r w:rsidR="0094114C">
          <w:rPr>
            <w:noProof/>
            <w:webHidden/>
          </w:rPr>
          <w:fldChar w:fldCharType="end"/>
        </w:r>
      </w:hyperlink>
    </w:p>
    <w:p w14:paraId="192DD1DD" w14:textId="712AAB7C" w:rsidR="0094114C" w:rsidRDefault="001622F3">
      <w:pPr>
        <w:pStyle w:val="TOC2"/>
        <w:tabs>
          <w:tab w:val="right" w:leader="dot" w:pos="9111"/>
        </w:tabs>
        <w:rPr>
          <w:rFonts w:asciiTheme="minorHAnsi" w:eastAsiaTheme="minorEastAsia" w:hAnsiTheme="minorHAnsi" w:cstheme="minorBidi"/>
          <w:noProof/>
          <w:sz w:val="22"/>
          <w:szCs w:val="22"/>
        </w:rPr>
      </w:pPr>
      <w:hyperlink w:anchor="_Toc70239675" w:history="1">
        <w:r w:rsidR="0094114C" w:rsidRPr="00AD06EA">
          <w:rPr>
            <w:rStyle w:val="Hyperlink"/>
            <w:noProof/>
          </w:rPr>
          <w:t>2.1 Giới thiệu chung về hệ thống khuyến nghị dựa trên nội dung</w:t>
        </w:r>
        <w:r w:rsidR="0094114C">
          <w:rPr>
            <w:noProof/>
            <w:webHidden/>
          </w:rPr>
          <w:tab/>
        </w:r>
        <w:r w:rsidR="0094114C">
          <w:rPr>
            <w:noProof/>
            <w:webHidden/>
          </w:rPr>
          <w:fldChar w:fldCharType="begin"/>
        </w:r>
        <w:r w:rsidR="0094114C">
          <w:rPr>
            <w:noProof/>
            <w:webHidden/>
          </w:rPr>
          <w:instrText xml:space="preserve"> PAGEREF _Toc70239675 \h </w:instrText>
        </w:r>
        <w:r w:rsidR="0094114C">
          <w:rPr>
            <w:noProof/>
            <w:webHidden/>
          </w:rPr>
        </w:r>
        <w:r w:rsidR="0094114C">
          <w:rPr>
            <w:noProof/>
            <w:webHidden/>
          </w:rPr>
          <w:fldChar w:fldCharType="separate"/>
        </w:r>
        <w:r w:rsidR="008C1207">
          <w:rPr>
            <w:noProof/>
            <w:webHidden/>
          </w:rPr>
          <w:t>10</w:t>
        </w:r>
        <w:r w:rsidR="0094114C">
          <w:rPr>
            <w:noProof/>
            <w:webHidden/>
          </w:rPr>
          <w:fldChar w:fldCharType="end"/>
        </w:r>
      </w:hyperlink>
    </w:p>
    <w:p w14:paraId="0DD8DA30" w14:textId="4EC26D27" w:rsidR="0094114C" w:rsidRDefault="001622F3">
      <w:pPr>
        <w:pStyle w:val="TOC2"/>
        <w:tabs>
          <w:tab w:val="right" w:leader="dot" w:pos="9111"/>
        </w:tabs>
        <w:rPr>
          <w:rFonts w:asciiTheme="minorHAnsi" w:eastAsiaTheme="minorEastAsia" w:hAnsiTheme="minorHAnsi" w:cstheme="minorBidi"/>
          <w:noProof/>
          <w:sz w:val="22"/>
          <w:szCs w:val="22"/>
        </w:rPr>
      </w:pPr>
      <w:hyperlink w:anchor="_Toc70239676" w:history="1">
        <w:r w:rsidR="0094114C" w:rsidRPr="00AD06EA">
          <w:rPr>
            <w:rStyle w:val="Hyperlink"/>
            <w:noProof/>
          </w:rPr>
          <w:t>2.2 Xây dựng Item Profiles</w:t>
        </w:r>
        <w:r w:rsidR="0094114C">
          <w:rPr>
            <w:noProof/>
            <w:webHidden/>
          </w:rPr>
          <w:tab/>
        </w:r>
        <w:r w:rsidR="0094114C">
          <w:rPr>
            <w:noProof/>
            <w:webHidden/>
          </w:rPr>
          <w:fldChar w:fldCharType="begin"/>
        </w:r>
        <w:r w:rsidR="0094114C">
          <w:rPr>
            <w:noProof/>
            <w:webHidden/>
          </w:rPr>
          <w:instrText xml:space="preserve"> PAGEREF _Toc70239676 \h </w:instrText>
        </w:r>
        <w:r w:rsidR="0094114C">
          <w:rPr>
            <w:noProof/>
            <w:webHidden/>
          </w:rPr>
        </w:r>
        <w:r w:rsidR="0094114C">
          <w:rPr>
            <w:noProof/>
            <w:webHidden/>
          </w:rPr>
          <w:fldChar w:fldCharType="separate"/>
        </w:r>
        <w:r w:rsidR="008C1207">
          <w:rPr>
            <w:noProof/>
            <w:webHidden/>
          </w:rPr>
          <w:t>10</w:t>
        </w:r>
        <w:r w:rsidR="0094114C">
          <w:rPr>
            <w:noProof/>
            <w:webHidden/>
          </w:rPr>
          <w:fldChar w:fldCharType="end"/>
        </w:r>
      </w:hyperlink>
    </w:p>
    <w:p w14:paraId="5337212D" w14:textId="66633134" w:rsidR="0094114C" w:rsidRDefault="001622F3">
      <w:pPr>
        <w:pStyle w:val="TOC3"/>
        <w:tabs>
          <w:tab w:val="right" w:leader="dot" w:pos="9111"/>
        </w:tabs>
        <w:rPr>
          <w:rFonts w:asciiTheme="minorHAnsi" w:eastAsiaTheme="minorEastAsia" w:hAnsiTheme="minorHAnsi" w:cstheme="minorBidi"/>
          <w:noProof/>
          <w:sz w:val="22"/>
          <w:szCs w:val="22"/>
        </w:rPr>
      </w:pPr>
      <w:hyperlink w:anchor="_Toc70239677" w:history="1">
        <w:r w:rsidR="0094114C" w:rsidRPr="00AD06EA">
          <w:rPr>
            <w:rStyle w:val="Hyperlink"/>
            <w:noProof/>
          </w:rPr>
          <w:t>2.2.1 TF-IDF</w:t>
        </w:r>
        <w:r w:rsidR="0094114C">
          <w:rPr>
            <w:noProof/>
            <w:webHidden/>
          </w:rPr>
          <w:tab/>
        </w:r>
        <w:r w:rsidR="0094114C">
          <w:rPr>
            <w:noProof/>
            <w:webHidden/>
          </w:rPr>
          <w:fldChar w:fldCharType="begin"/>
        </w:r>
        <w:r w:rsidR="0094114C">
          <w:rPr>
            <w:noProof/>
            <w:webHidden/>
          </w:rPr>
          <w:instrText xml:space="preserve"> PAGEREF _Toc70239677 \h </w:instrText>
        </w:r>
        <w:r w:rsidR="0094114C">
          <w:rPr>
            <w:noProof/>
            <w:webHidden/>
          </w:rPr>
        </w:r>
        <w:r w:rsidR="0094114C">
          <w:rPr>
            <w:noProof/>
            <w:webHidden/>
          </w:rPr>
          <w:fldChar w:fldCharType="separate"/>
        </w:r>
        <w:r w:rsidR="008C1207">
          <w:rPr>
            <w:noProof/>
            <w:webHidden/>
          </w:rPr>
          <w:t>11</w:t>
        </w:r>
        <w:r w:rsidR="0094114C">
          <w:rPr>
            <w:noProof/>
            <w:webHidden/>
          </w:rPr>
          <w:fldChar w:fldCharType="end"/>
        </w:r>
      </w:hyperlink>
    </w:p>
    <w:p w14:paraId="0500AEF7" w14:textId="4072014B" w:rsidR="0094114C" w:rsidRDefault="001622F3">
      <w:pPr>
        <w:pStyle w:val="TOC3"/>
        <w:tabs>
          <w:tab w:val="right" w:leader="dot" w:pos="9111"/>
        </w:tabs>
        <w:rPr>
          <w:rFonts w:asciiTheme="minorHAnsi" w:eastAsiaTheme="minorEastAsia" w:hAnsiTheme="minorHAnsi" w:cstheme="minorBidi"/>
          <w:noProof/>
          <w:sz w:val="22"/>
          <w:szCs w:val="22"/>
        </w:rPr>
      </w:pPr>
      <w:hyperlink w:anchor="_Toc70239678" w:history="1">
        <w:r w:rsidR="0094114C" w:rsidRPr="00AD06EA">
          <w:rPr>
            <w:rStyle w:val="Hyperlink"/>
            <w:noProof/>
          </w:rPr>
          <w:t>2.2.2 Sử dụng biểu diễn nhị phân</w:t>
        </w:r>
        <w:r w:rsidR="0094114C">
          <w:rPr>
            <w:noProof/>
            <w:webHidden/>
          </w:rPr>
          <w:tab/>
        </w:r>
        <w:r w:rsidR="0094114C">
          <w:rPr>
            <w:noProof/>
            <w:webHidden/>
          </w:rPr>
          <w:fldChar w:fldCharType="begin"/>
        </w:r>
        <w:r w:rsidR="0094114C">
          <w:rPr>
            <w:noProof/>
            <w:webHidden/>
          </w:rPr>
          <w:instrText xml:space="preserve"> PAGEREF _Toc70239678 \h </w:instrText>
        </w:r>
        <w:r w:rsidR="0094114C">
          <w:rPr>
            <w:noProof/>
            <w:webHidden/>
          </w:rPr>
        </w:r>
        <w:r w:rsidR="0094114C">
          <w:rPr>
            <w:noProof/>
            <w:webHidden/>
          </w:rPr>
          <w:fldChar w:fldCharType="separate"/>
        </w:r>
        <w:r w:rsidR="008C1207">
          <w:rPr>
            <w:noProof/>
            <w:webHidden/>
          </w:rPr>
          <w:t>12</w:t>
        </w:r>
        <w:r w:rsidR="0094114C">
          <w:rPr>
            <w:noProof/>
            <w:webHidden/>
          </w:rPr>
          <w:fldChar w:fldCharType="end"/>
        </w:r>
      </w:hyperlink>
    </w:p>
    <w:p w14:paraId="0644F7A0" w14:textId="4FD55324" w:rsidR="0094114C" w:rsidRDefault="001622F3">
      <w:pPr>
        <w:pStyle w:val="TOC2"/>
        <w:tabs>
          <w:tab w:val="right" w:leader="dot" w:pos="9111"/>
        </w:tabs>
        <w:rPr>
          <w:rFonts w:asciiTheme="minorHAnsi" w:eastAsiaTheme="minorEastAsia" w:hAnsiTheme="minorHAnsi" w:cstheme="minorBidi"/>
          <w:noProof/>
          <w:sz w:val="22"/>
          <w:szCs w:val="22"/>
        </w:rPr>
      </w:pPr>
      <w:hyperlink w:anchor="_Toc70239679" w:history="1">
        <w:r w:rsidR="0094114C" w:rsidRPr="00AD06EA">
          <w:rPr>
            <w:rStyle w:val="Hyperlink"/>
            <w:noProof/>
          </w:rPr>
          <w:t>2.3 Tìm mô hình cho mỗi user - xây dựng hàm mất mát</w:t>
        </w:r>
        <w:r w:rsidR="0094114C">
          <w:rPr>
            <w:noProof/>
            <w:webHidden/>
          </w:rPr>
          <w:tab/>
        </w:r>
        <w:r w:rsidR="0094114C">
          <w:rPr>
            <w:noProof/>
            <w:webHidden/>
          </w:rPr>
          <w:fldChar w:fldCharType="begin"/>
        </w:r>
        <w:r w:rsidR="0094114C">
          <w:rPr>
            <w:noProof/>
            <w:webHidden/>
          </w:rPr>
          <w:instrText xml:space="preserve"> PAGEREF _Toc70239679 \h </w:instrText>
        </w:r>
        <w:r w:rsidR="0094114C">
          <w:rPr>
            <w:noProof/>
            <w:webHidden/>
          </w:rPr>
        </w:r>
        <w:r w:rsidR="0094114C">
          <w:rPr>
            <w:noProof/>
            <w:webHidden/>
          </w:rPr>
          <w:fldChar w:fldCharType="separate"/>
        </w:r>
        <w:r w:rsidR="008C1207">
          <w:rPr>
            <w:noProof/>
            <w:webHidden/>
          </w:rPr>
          <w:t>12</w:t>
        </w:r>
        <w:r w:rsidR="0094114C">
          <w:rPr>
            <w:noProof/>
            <w:webHidden/>
          </w:rPr>
          <w:fldChar w:fldCharType="end"/>
        </w:r>
      </w:hyperlink>
    </w:p>
    <w:p w14:paraId="1EDC69F4" w14:textId="24D622C9" w:rsidR="0094114C" w:rsidRDefault="001622F3">
      <w:pPr>
        <w:pStyle w:val="TOC1"/>
        <w:tabs>
          <w:tab w:val="right" w:leader="dot" w:pos="9111"/>
        </w:tabs>
        <w:rPr>
          <w:rFonts w:asciiTheme="minorHAnsi" w:eastAsiaTheme="minorEastAsia" w:hAnsiTheme="minorHAnsi" w:cstheme="minorBidi"/>
          <w:noProof/>
          <w:sz w:val="22"/>
          <w:szCs w:val="22"/>
        </w:rPr>
      </w:pPr>
      <w:hyperlink w:anchor="_Toc70239680" w:history="1">
        <w:r w:rsidR="0094114C" w:rsidRPr="00AD06EA">
          <w:rPr>
            <w:rStyle w:val="Hyperlink"/>
            <w:noProof/>
          </w:rPr>
          <w:t>CHƯƠNG 3 – THỰC NGHIỆM</w:t>
        </w:r>
        <w:r w:rsidR="0094114C">
          <w:rPr>
            <w:noProof/>
            <w:webHidden/>
          </w:rPr>
          <w:tab/>
        </w:r>
        <w:r w:rsidR="0094114C">
          <w:rPr>
            <w:noProof/>
            <w:webHidden/>
          </w:rPr>
          <w:fldChar w:fldCharType="begin"/>
        </w:r>
        <w:r w:rsidR="0094114C">
          <w:rPr>
            <w:noProof/>
            <w:webHidden/>
          </w:rPr>
          <w:instrText xml:space="preserve"> PAGEREF _Toc70239680 \h </w:instrText>
        </w:r>
        <w:r w:rsidR="0094114C">
          <w:rPr>
            <w:noProof/>
            <w:webHidden/>
          </w:rPr>
        </w:r>
        <w:r w:rsidR="0094114C">
          <w:rPr>
            <w:noProof/>
            <w:webHidden/>
          </w:rPr>
          <w:fldChar w:fldCharType="separate"/>
        </w:r>
        <w:r w:rsidR="008C1207">
          <w:rPr>
            <w:noProof/>
            <w:webHidden/>
          </w:rPr>
          <w:t>14</w:t>
        </w:r>
        <w:r w:rsidR="0094114C">
          <w:rPr>
            <w:noProof/>
            <w:webHidden/>
          </w:rPr>
          <w:fldChar w:fldCharType="end"/>
        </w:r>
      </w:hyperlink>
    </w:p>
    <w:p w14:paraId="08D96B4B" w14:textId="2254B184" w:rsidR="0094114C" w:rsidRDefault="001622F3">
      <w:pPr>
        <w:pStyle w:val="TOC1"/>
        <w:tabs>
          <w:tab w:val="right" w:leader="dot" w:pos="9111"/>
        </w:tabs>
        <w:rPr>
          <w:rFonts w:asciiTheme="minorHAnsi" w:eastAsiaTheme="minorEastAsia" w:hAnsiTheme="minorHAnsi" w:cstheme="minorBidi"/>
          <w:noProof/>
          <w:sz w:val="22"/>
          <w:szCs w:val="22"/>
        </w:rPr>
      </w:pPr>
      <w:hyperlink w:anchor="_Toc70239681" w:history="1">
        <w:r w:rsidR="0094114C" w:rsidRPr="00AD06EA">
          <w:rPr>
            <w:rStyle w:val="Hyperlink"/>
            <w:noProof/>
          </w:rPr>
          <w:t>CHƯƠNG 4 – KẾT LUẬN</w:t>
        </w:r>
        <w:r w:rsidR="0094114C">
          <w:rPr>
            <w:noProof/>
            <w:webHidden/>
          </w:rPr>
          <w:tab/>
        </w:r>
        <w:r w:rsidR="0094114C">
          <w:rPr>
            <w:noProof/>
            <w:webHidden/>
          </w:rPr>
          <w:fldChar w:fldCharType="begin"/>
        </w:r>
        <w:r w:rsidR="0094114C">
          <w:rPr>
            <w:noProof/>
            <w:webHidden/>
          </w:rPr>
          <w:instrText xml:space="preserve"> PAGEREF _Toc70239681 \h </w:instrText>
        </w:r>
        <w:r w:rsidR="0094114C">
          <w:rPr>
            <w:noProof/>
            <w:webHidden/>
          </w:rPr>
        </w:r>
        <w:r w:rsidR="0094114C">
          <w:rPr>
            <w:noProof/>
            <w:webHidden/>
          </w:rPr>
          <w:fldChar w:fldCharType="separate"/>
        </w:r>
        <w:r w:rsidR="008C1207">
          <w:rPr>
            <w:noProof/>
            <w:webHidden/>
          </w:rPr>
          <w:t>16</w:t>
        </w:r>
        <w:r w:rsidR="0094114C">
          <w:rPr>
            <w:noProof/>
            <w:webHidden/>
          </w:rPr>
          <w:fldChar w:fldCharType="end"/>
        </w:r>
      </w:hyperlink>
    </w:p>
    <w:p w14:paraId="17F5D1D3" w14:textId="0D651DBB" w:rsidR="0094114C" w:rsidRDefault="001622F3">
      <w:pPr>
        <w:pStyle w:val="TOC1"/>
        <w:tabs>
          <w:tab w:val="right" w:leader="dot" w:pos="9111"/>
        </w:tabs>
        <w:rPr>
          <w:rFonts w:asciiTheme="minorHAnsi" w:eastAsiaTheme="minorEastAsia" w:hAnsiTheme="minorHAnsi" w:cstheme="minorBidi"/>
          <w:noProof/>
          <w:sz w:val="22"/>
          <w:szCs w:val="22"/>
        </w:rPr>
      </w:pPr>
      <w:hyperlink w:anchor="_Toc70239682" w:history="1">
        <w:r w:rsidR="0094114C" w:rsidRPr="00AD06EA">
          <w:rPr>
            <w:rStyle w:val="Hyperlink"/>
            <w:noProof/>
          </w:rPr>
          <w:t>TÀI LIỆU KHAM THẢO</w:t>
        </w:r>
        <w:r w:rsidR="0094114C">
          <w:rPr>
            <w:noProof/>
            <w:webHidden/>
          </w:rPr>
          <w:tab/>
        </w:r>
        <w:r w:rsidR="0094114C">
          <w:rPr>
            <w:noProof/>
            <w:webHidden/>
          </w:rPr>
          <w:fldChar w:fldCharType="begin"/>
        </w:r>
        <w:r w:rsidR="0094114C">
          <w:rPr>
            <w:noProof/>
            <w:webHidden/>
          </w:rPr>
          <w:instrText xml:space="preserve"> PAGEREF _Toc70239682 \h </w:instrText>
        </w:r>
        <w:r w:rsidR="0094114C">
          <w:rPr>
            <w:noProof/>
            <w:webHidden/>
          </w:rPr>
        </w:r>
        <w:r w:rsidR="0094114C">
          <w:rPr>
            <w:noProof/>
            <w:webHidden/>
          </w:rPr>
          <w:fldChar w:fldCharType="separate"/>
        </w:r>
        <w:r w:rsidR="008C1207">
          <w:rPr>
            <w:noProof/>
            <w:webHidden/>
          </w:rPr>
          <w:t>17</w:t>
        </w:r>
        <w:r w:rsidR="0094114C">
          <w:rPr>
            <w:noProof/>
            <w:webHidden/>
          </w:rPr>
          <w:fldChar w:fldCharType="end"/>
        </w:r>
      </w:hyperlink>
    </w:p>
    <w:p w14:paraId="013D1F53" w14:textId="0527CFA3" w:rsidR="00ED4DDD" w:rsidRDefault="00C75086">
      <w:pPr>
        <w:spacing w:after="200" w:line="276" w:lineRule="auto"/>
        <w:rPr>
          <w:sz w:val="26"/>
          <w:szCs w:val="26"/>
        </w:rPr>
      </w:pPr>
      <w:r>
        <w:rPr>
          <w:sz w:val="26"/>
          <w:szCs w:val="26"/>
        </w:rPr>
        <w:fldChar w:fldCharType="end"/>
      </w:r>
    </w:p>
    <w:p w14:paraId="10B08410" w14:textId="2C7D2E2B" w:rsidR="007E6AB9" w:rsidRPr="005E3E9B" w:rsidRDefault="00ED4DDD">
      <w:pPr>
        <w:spacing w:after="200" w:line="276" w:lineRule="auto"/>
        <w:rPr>
          <w:sz w:val="26"/>
          <w:szCs w:val="26"/>
        </w:rPr>
      </w:pPr>
      <w:r>
        <w:rPr>
          <w:sz w:val="26"/>
          <w:szCs w:val="26"/>
        </w:rPr>
        <w:br w:type="page"/>
      </w:r>
    </w:p>
    <w:p w14:paraId="1DF636DB" w14:textId="77777777" w:rsidR="00DE4EC4" w:rsidRPr="00EF78A6" w:rsidRDefault="00DE4EC4" w:rsidP="00F915C6">
      <w:pPr>
        <w:rPr>
          <w:b/>
          <w:sz w:val="32"/>
          <w:szCs w:val="32"/>
        </w:rPr>
      </w:pPr>
      <w:bookmarkStart w:id="6" w:name="_Toc40106301"/>
      <w:bookmarkStart w:id="7" w:name="_Toc36825855"/>
      <w:r w:rsidRPr="00EF78A6">
        <w:rPr>
          <w:b/>
          <w:sz w:val="32"/>
          <w:szCs w:val="32"/>
        </w:rPr>
        <w:lastRenderedPageBreak/>
        <w:t>DANH MỤC KÍ HIỆU VÀ CHỮ VIẾT TẮT</w:t>
      </w:r>
      <w:bookmarkEnd w:id="6"/>
    </w:p>
    <w:p w14:paraId="09A34308" w14:textId="77777777" w:rsidR="00DE4EC4" w:rsidRDefault="00DE4EC4" w:rsidP="00DE4EC4">
      <w:pPr>
        <w:spacing w:after="200" w:line="276" w:lineRule="auto"/>
        <w:rPr>
          <w:sz w:val="26"/>
          <w:szCs w:val="26"/>
        </w:rPr>
      </w:pPr>
    </w:p>
    <w:p w14:paraId="574F4AB8" w14:textId="77777777" w:rsidR="00DE4EC4" w:rsidRDefault="00DE4EC4" w:rsidP="00DE4EC4">
      <w:pPr>
        <w:spacing w:after="200" w:line="276" w:lineRule="auto"/>
        <w:rPr>
          <w:b/>
          <w:sz w:val="28"/>
          <w:szCs w:val="28"/>
        </w:rPr>
      </w:pPr>
      <w:r w:rsidRPr="00BA5B0F">
        <w:rPr>
          <w:b/>
          <w:sz w:val="28"/>
          <w:szCs w:val="28"/>
        </w:rPr>
        <w:t>CÁC CHỮ VIẾT TẮT</w:t>
      </w:r>
    </w:p>
    <w:p w14:paraId="5B6101F1" w14:textId="73A1D5FA" w:rsidR="00D25A42" w:rsidRDefault="00F042AD" w:rsidP="00F042AD">
      <w:pPr>
        <w:spacing w:before="60" w:after="60" w:line="276" w:lineRule="auto"/>
        <w:ind w:firstLine="720"/>
        <w:jc w:val="both"/>
        <w:rPr>
          <w:bCs/>
        </w:rPr>
      </w:pPr>
      <w:r>
        <w:t xml:space="preserve">TF-IDF : </w:t>
      </w:r>
      <w:r w:rsidRPr="00C72511">
        <w:t>Term Frequen</w:t>
      </w:r>
      <w:r>
        <w:t>cy – Inverse Document Frequency</w:t>
      </w:r>
    </w:p>
    <w:p w14:paraId="2B573EAC" w14:textId="77777777" w:rsidR="00F042AD" w:rsidRDefault="00F042AD" w:rsidP="003B68C6">
      <w:pPr>
        <w:spacing w:before="60" w:after="60" w:line="276" w:lineRule="auto"/>
        <w:ind w:firstLine="720"/>
        <w:jc w:val="both"/>
        <w:rPr>
          <w:bCs/>
        </w:rPr>
      </w:pPr>
    </w:p>
    <w:p w14:paraId="5BB5816C" w14:textId="77777777" w:rsidR="00DE4EC4" w:rsidRDefault="00DE4EC4" w:rsidP="00D66E7B">
      <w:pPr>
        <w:pStyle w:val="Chng"/>
        <w:jc w:val="center"/>
      </w:pPr>
    </w:p>
    <w:p w14:paraId="6CB2E412" w14:textId="77777777" w:rsidR="00DE4EC4" w:rsidRDefault="00DE4EC4" w:rsidP="00D66E7B">
      <w:pPr>
        <w:pStyle w:val="Chng"/>
        <w:jc w:val="center"/>
      </w:pPr>
    </w:p>
    <w:p w14:paraId="57A050DA" w14:textId="374BCCEE" w:rsidR="00DE4EC4" w:rsidRDefault="00DE4EC4" w:rsidP="00D66E7B">
      <w:pPr>
        <w:pStyle w:val="Chng"/>
        <w:jc w:val="center"/>
      </w:pPr>
    </w:p>
    <w:p w14:paraId="7201AA6A" w14:textId="02F91B5C" w:rsidR="00DE4EC4" w:rsidRDefault="00DE4EC4" w:rsidP="00D66E7B">
      <w:pPr>
        <w:pStyle w:val="Chng"/>
        <w:jc w:val="center"/>
      </w:pPr>
    </w:p>
    <w:p w14:paraId="299B4C33" w14:textId="60B72033" w:rsidR="00DE4EC4" w:rsidRDefault="00DE4EC4" w:rsidP="00D66E7B">
      <w:pPr>
        <w:pStyle w:val="Chng"/>
        <w:jc w:val="center"/>
      </w:pPr>
    </w:p>
    <w:p w14:paraId="6C5B2974" w14:textId="7B4C612F" w:rsidR="00DE4EC4" w:rsidRDefault="00DE4EC4" w:rsidP="00D66E7B">
      <w:pPr>
        <w:pStyle w:val="Chng"/>
        <w:jc w:val="center"/>
      </w:pPr>
    </w:p>
    <w:p w14:paraId="3C395038" w14:textId="7627BC5E" w:rsidR="00DE4EC4" w:rsidRDefault="00DE4EC4" w:rsidP="00D66E7B">
      <w:pPr>
        <w:pStyle w:val="Chng"/>
        <w:jc w:val="center"/>
      </w:pPr>
    </w:p>
    <w:p w14:paraId="6D725EFA" w14:textId="669311E2" w:rsidR="00DE4EC4" w:rsidRDefault="00DE4EC4" w:rsidP="00D66E7B">
      <w:pPr>
        <w:pStyle w:val="Chng"/>
        <w:jc w:val="center"/>
      </w:pPr>
    </w:p>
    <w:p w14:paraId="3321FF04" w14:textId="478A2754" w:rsidR="00DE4EC4" w:rsidRDefault="00DE4EC4" w:rsidP="00D66E7B">
      <w:pPr>
        <w:pStyle w:val="Chng"/>
        <w:jc w:val="center"/>
      </w:pPr>
    </w:p>
    <w:p w14:paraId="1A139164" w14:textId="527C96D8" w:rsidR="00DE4EC4" w:rsidRDefault="00DE4EC4" w:rsidP="00D66E7B">
      <w:pPr>
        <w:pStyle w:val="Chng"/>
        <w:jc w:val="center"/>
      </w:pPr>
    </w:p>
    <w:p w14:paraId="10B3B7CF" w14:textId="6E4CFA45" w:rsidR="00DE4EC4" w:rsidRDefault="00DE4EC4" w:rsidP="00D66E7B">
      <w:pPr>
        <w:pStyle w:val="Chng"/>
        <w:jc w:val="center"/>
      </w:pPr>
    </w:p>
    <w:p w14:paraId="1A2A0934" w14:textId="1A41D14C" w:rsidR="00DE4EC4" w:rsidRDefault="00DE4EC4" w:rsidP="00D66E7B">
      <w:pPr>
        <w:pStyle w:val="Chng"/>
        <w:jc w:val="center"/>
      </w:pPr>
    </w:p>
    <w:p w14:paraId="6A0720C8" w14:textId="5ACCFE8A" w:rsidR="00DE4EC4" w:rsidRDefault="00DE4EC4" w:rsidP="00D66E7B">
      <w:pPr>
        <w:pStyle w:val="Chng"/>
        <w:jc w:val="center"/>
      </w:pPr>
    </w:p>
    <w:p w14:paraId="054DC98E" w14:textId="03A66C4E" w:rsidR="00DE4EC4" w:rsidRDefault="00DE4EC4" w:rsidP="00D66E7B">
      <w:pPr>
        <w:pStyle w:val="Chng"/>
        <w:jc w:val="center"/>
      </w:pPr>
    </w:p>
    <w:p w14:paraId="22959F84" w14:textId="5C2AD4B1" w:rsidR="00DE4EC4" w:rsidRDefault="00DE4EC4" w:rsidP="00D66E7B">
      <w:pPr>
        <w:pStyle w:val="Chng"/>
        <w:jc w:val="center"/>
      </w:pPr>
    </w:p>
    <w:p w14:paraId="722E7F43" w14:textId="12594450" w:rsidR="00DE4EC4" w:rsidRDefault="00DE4EC4" w:rsidP="00D66E7B">
      <w:pPr>
        <w:pStyle w:val="Chng"/>
        <w:jc w:val="center"/>
      </w:pPr>
    </w:p>
    <w:p w14:paraId="7DA343A6" w14:textId="416CABE0" w:rsidR="00DE4EC4" w:rsidRDefault="00DE4EC4" w:rsidP="007823B2">
      <w:pPr>
        <w:pStyle w:val="Chng"/>
      </w:pPr>
    </w:p>
    <w:p w14:paraId="010A863F" w14:textId="77777777" w:rsidR="005177F5" w:rsidRDefault="005177F5" w:rsidP="007823B2">
      <w:pPr>
        <w:pStyle w:val="Chng"/>
      </w:pPr>
    </w:p>
    <w:p w14:paraId="32E3CC5B" w14:textId="283D6D8C" w:rsidR="00D66E7B" w:rsidRPr="007E6AB9" w:rsidRDefault="00D66E7B" w:rsidP="00444F5F">
      <w:pPr>
        <w:pStyle w:val="Chng"/>
        <w:jc w:val="center"/>
        <w:outlineLvl w:val="0"/>
      </w:pPr>
      <w:bookmarkStart w:id="8" w:name="_Toc70239665"/>
      <w:r>
        <w:lastRenderedPageBreak/>
        <w:t>DANH MỤC CÁC BẢNG BIỂU, HÌNH VẼ, ĐỒ THỊ</w:t>
      </w:r>
      <w:bookmarkEnd w:id="7"/>
      <w:bookmarkEnd w:id="8"/>
    </w:p>
    <w:p w14:paraId="452D9BFA" w14:textId="77777777" w:rsidR="00336D0C" w:rsidRDefault="00D66E7B" w:rsidP="00470A38">
      <w:pPr>
        <w:rPr>
          <w:b/>
          <w:sz w:val="28"/>
        </w:rPr>
      </w:pPr>
      <w:r w:rsidRPr="00791EED">
        <w:rPr>
          <w:b/>
          <w:sz w:val="28"/>
        </w:rPr>
        <w:t>DANH MỤC HÌNH</w:t>
      </w:r>
    </w:p>
    <w:p w14:paraId="2EA0D35E" w14:textId="7DFAC0A9" w:rsidR="00536D94" w:rsidRDefault="00336D0C">
      <w:pPr>
        <w:pStyle w:val="TableofFigures"/>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\c "Hình 1." </w:instrText>
      </w:r>
      <w:r>
        <w:rPr>
          <w:b/>
          <w:sz w:val="28"/>
        </w:rPr>
        <w:fldChar w:fldCharType="separate"/>
      </w:r>
      <w:hyperlink w:anchor="_Toc70236762" w:history="1">
        <w:r w:rsidR="00536D94" w:rsidRPr="006078FC">
          <w:rPr>
            <w:rStyle w:val="Hyperlink"/>
            <w:noProof/>
          </w:rPr>
          <w:t>Hình 1.1 Ma trận tiện ích đại diện cho xếp hạng phim trên thang điểm 1–5</w:t>
        </w:r>
        <w:r w:rsidR="00536D94">
          <w:rPr>
            <w:noProof/>
            <w:webHidden/>
          </w:rPr>
          <w:tab/>
        </w:r>
        <w:r w:rsidR="00536D94">
          <w:rPr>
            <w:noProof/>
            <w:webHidden/>
          </w:rPr>
          <w:fldChar w:fldCharType="begin"/>
        </w:r>
        <w:r w:rsidR="00536D94">
          <w:rPr>
            <w:noProof/>
            <w:webHidden/>
          </w:rPr>
          <w:instrText xml:space="preserve"> PAGEREF _Toc70236762 \h </w:instrText>
        </w:r>
        <w:r w:rsidR="00536D94">
          <w:rPr>
            <w:noProof/>
            <w:webHidden/>
          </w:rPr>
        </w:r>
        <w:r w:rsidR="00536D94">
          <w:rPr>
            <w:noProof/>
            <w:webHidden/>
          </w:rPr>
          <w:fldChar w:fldCharType="separate"/>
        </w:r>
        <w:r w:rsidR="008C1207">
          <w:rPr>
            <w:noProof/>
            <w:webHidden/>
          </w:rPr>
          <w:t>6</w:t>
        </w:r>
        <w:r w:rsidR="00536D94">
          <w:rPr>
            <w:noProof/>
            <w:webHidden/>
          </w:rPr>
          <w:fldChar w:fldCharType="end"/>
        </w:r>
      </w:hyperlink>
    </w:p>
    <w:p w14:paraId="7D28511E" w14:textId="3D41AFE9" w:rsidR="00536D94" w:rsidRDefault="001622F3" w:rsidP="00336D0C">
      <w:pPr>
        <w:pStyle w:val="TableofFigures"/>
        <w:tabs>
          <w:tab w:val="right" w:leader="dot" w:pos="9111"/>
        </w:tabs>
        <w:rPr>
          <w:noProof/>
        </w:rPr>
      </w:pPr>
      <w:hyperlink w:anchor="_Toc70236763" w:history="1">
        <w:r w:rsidR="00536D94" w:rsidRPr="006078FC">
          <w:rPr>
            <w:rStyle w:val="Hyperlink"/>
            <w:noProof/>
          </w:rPr>
          <w:t>Hình 1.2 Hiện tượng The Long Tail</w:t>
        </w:r>
        <w:r w:rsidR="00536D94">
          <w:rPr>
            <w:noProof/>
            <w:webHidden/>
          </w:rPr>
          <w:tab/>
        </w:r>
        <w:r w:rsidR="00536D94">
          <w:rPr>
            <w:noProof/>
            <w:webHidden/>
          </w:rPr>
          <w:fldChar w:fldCharType="begin"/>
        </w:r>
        <w:r w:rsidR="00536D94">
          <w:rPr>
            <w:noProof/>
            <w:webHidden/>
          </w:rPr>
          <w:instrText xml:space="preserve"> PAGEREF _Toc70236763 \h </w:instrText>
        </w:r>
        <w:r w:rsidR="00536D94">
          <w:rPr>
            <w:noProof/>
            <w:webHidden/>
          </w:rPr>
        </w:r>
        <w:r w:rsidR="00536D94">
          <w:rPr>
            <w:noProof/>
            <w:webHidden/>
          </w:rPr>
          <w:fldChar w:fldCharType="separate"/>
        </w:r>
        <w:r w:rsidR="008C1207">
          <w:rPr>
            <w:noProof/>
            <w:webHidden/>
          </w:rPr>
          <w:t>8</w:t>
        </w:r>
        <w:r w:rsidR="00536D94">
          <w:rPr>
            <w:noProof/>
            <w:webHidden/>
          </w:rPr>
          <w:fldChar w:fldCharType="end"/>
        </w:r>
      </w:hyperlink>
      <w:r w:rsidR="00336D0C">
        <w:rPr>
          <w:b/>
          <w:sz w:val="28"/>
        </w:rPr>
        <w:fldChar w:fldCharType="end"/>
      </w:r>
      <w:r w:rsidR="007823B2">
        <w:rPr>
          <w:sz w:val="24"/>
          <w:szCs w:val="26"/>
        </w:rPr>
        <w:fldChar w:fldCharType="begin"/>
      </w:r>
      <w:r w:rsidR="007823B2">
        <w:rPr>
          <w:szCs w:val="26"/>
        </w:rPr>
        <w:instrText xml:space="preserve"> TOC \h \z \c "Hình 2." </w:instrText>
      </w:r>
      <w:r w:rsidR="007823B2">
        <w:rPr>
          <w:sz w:val="24"/>
          <w:szCs w:val="26"/>
        </w:rPr>
        <w:fldChar w:fldCharType="separate"/>
      </w:r>
    </w:p>
    <w:p w14:paraId="7EDA68B6" w14:textId="4473362E" w:rsidR="00536D94" w:rsidRDefault="001622F3">
      <w:pPr>
        <w:pStyle w:val="TableofFigures"/>
        <w:tabs>
          <w:tab w:val="right" w:leader="dot" w:pos="9111"/>
        </w:tabs>
        <w:rPr>
          <w:rFonts w:asciiTheme="minorHAnsi" w:eastAsiaTheme="minorEastAsia" w:hAnsiTheme="minorHAnsi" w:cstheme="minorBidi"/>
          <w:noProof/>
          <w:sz w:val="22"/>
          <w:szCs w:val="22"/>
        </w:rPr>
      </w:pPr>
      <w:hyperlink w:anchor="_Toc70236764" w:history="1">
        <w:r w:rsidR="00536D94" w:rsidRPr="00F1243A">
          <w:rPr>
            <w:rStyle w:val="Hyperlink"/>
            <w:noProof/>
          </w:rPr>
          <w:t>Hình 2.1 Công thức tính TF-IDF</w:t>
        </w:r>
        <w:r w:rsidR="00536D94">
          <w:rPr>
            <w:noProof/>
            <w:webHidden/>
          </w:rPr>
          <w:tab/>
        </w:r>
        <w:r w:rsidR="00536D94">
          <w:rPr>
            <w:noProof/>
            <w:webHidden/>
          </w:rPr>
          <w:fldChar w:fldCharType="begin"/>
        </w:r>
        <w:r w:rsidR="00536D94">
          <w:rPr>
            <w:noProof/>
            <w:webHidden/>
          </w:rPr>
          <w:instrText xml:space="preserve"> PAGEREF _Toc70236764 \h </w:instrText>
        </w:r>
        <w:r w:rsidR="00536D94">
          <w:rPr>
            <w:noProof/>
            <w:webHidden/>
          </w:rPr>
        </w:r>
        <w:r w:rsidR="00536D94">
          <w:rPr>
            <w:noProof/>
            <w:webHidden/>
          </w:rPr>
          <w:fldChar w:fldCharType="separate"/>
        </w:r>
        <w:r w:rsidR="008C1207">
          <w:rPr>
            <w:noProof/>
            <w:webHidden/>
          </w:rPr>
          <w:t>11</w:t>
        </w:r>
        <w:r w:rsidR="00536D94">
          <w:rPr>
            <w:noProof/>
            <w:webHidden/>
          </w:rPr>
          <w:fldChar w:fldCharType="end"/>
        </w:r>
      </w:hyperlink>
    </w:p>
    <w:p w14:paraId="15B9D7E9" w14:textId="72C56DAF" w:rsidR="00CB6EA5" w:rsidRDefault="001622F3" w:rsidP="003706F9">
      <w:pPr>
        <w:pStyle w:val="TableofFigures"/>
        <w:tabs>
          <w:tab w:val="right" w:leader="dot" w:pos="9111"/>
        </w:tabs>
        <w:rPr>
          <w:noProof/>
        </w:rPr>
      </w:pPr>
      <w:hyperlink w:anchor="_Toc70236765" w:history="1">
        <w:r w:rsidR="00536D94" w:rsidRPr="00F1243A">
          <w:rPr>
            <w:rStyle w:val="Hyperlink"/>
            <w:noProof/>
          </w:rPr>
          <w:t>Hình 2.2 Sử dụng biểu diễn nhị phân</w:t>
        </w:r>
        <w:r w:rsidR="00536D94">
          <w:rPr>
            <w:noProof/>
            <w:webHidden/>
          </w:rPr>
          <w:tab/>
        </w:r>
        <w:r w:rsidR="00536D94">
          <w:rPr>
            <w:noProof/>
            <w:webHidden/>
          </w:rPr>
          <w:fldChar w:fldCharType="begin"/>
        </w:r>
        <w:r w:rsidR="00536D94">
          <w:rPr>
            <w:noProof/>
            <w:webHidden/>
          </w:rPr>
          <w:instrText xml:space="preserve"> PAGEREF _Toc70236765 \h </w:instrText>
        </w:r>
        <w:r w:rsidR="00536D94">
          <w:rPr>
            <w:noProof/>
            <w:webHidden/>
          </w:rPr>
        </w:r>
        <w:r w:rsidR="00536D94">
          <w:rPr>
            <w:noProof/>
            <w:webHidden/>
          </w:rPr>
          <w:fldChar w:fldCharType="separate"/>
        </w:r>
        <w:r w:rsidR="008C1207">
          <w:rPr>
            <w:noProof/>
            <w:webHidden/>
          </w:rPr>
          <w:t>12</w:t>
        </w:r>
        <w:r w:rsidR="00536D94">
          <w:rPr>
            <w:noProof/>
            <w:webHidden/>
          </w:rPr>
          <w:fldChar w:fldCharType="end"/>
        </w:r>
      </w:hyperlink>
      <w:r w:rsidR="007823B2">
        <w:rPr>
          <w:szCs w:val="26"/>
        </w:rPr>
        <w:fldChar w:fldCharType="end"/>
      </w:r>
      <w:r w:rsidR="003706F9">
        <w:rPr>
          <w:szCs w:val="26"/>
        </w:rPr>
        <w:fldChar w:fldCharType="begin"/>
      </w:r>
      <w:r w:rsidR="003706F9">
        <w:rPr>
          <w:szCs w:val="26"/>
        </w:rPr>
        <w:instrText xml:space="preserve"> TOC \h \z \c "Hình 3." </w:instrText>
      </w:r>
      <w:r w:rsidR="003706F9">
        <w:rPr>
          <w:szCs w:val="26"/>
        </w:rPr>
        <w:fldChar w:fldCharType="separate"/>
      </w:r>
    </w:p>
    <w:p w14:paraId="3CC0C8E6" w14:textId="56B5BBAD" w:rsidR="00CB6EA5" w:rsidRDefault="001622F3">
      <w:pPr>
        <w:pStyle w:val="TableofFigures"/>
        <w:tabs>
          <w:tab w:val="right" w:leader="dot" w:pos="9111"/>
        </w:tabs>
        <w:rPr>
          <w:rFonts w:asciiTheme="minorHAnsi" w:eastAsiaTheme="minorEastAsia" w:hAnsiTheme="minorHAnsi" w:cstheme="minorBidi"/>
          <w:noProof/>
          <w:sz w:val="22"/>
          <w:szCs w:val="22"/>
        </w:rPr>
      </w:pPr>
      <w:hyperlink w:anchor="_Toc70231480" w:history="1">
        <w:r w:rsidR="00CB6EA5" w:rsidRPr="003A38A4">
          <w:rPr>
            <w:rStyle w:val="Hyperlink"/>
            <w:noProof/>
          </w:rPr>
          <w:t>Hình 3.2 Hệ thống đề xuất các bộ phim liên quan</w:t>
        </w:r>
        <w:r w:rsidR="00CB6EA5">
          <w:rPr>
            <w:noProof/>
            <w:webHidden/>
          </w:rPr>
          <w:tab/>
        </w:r>
        <w:r w:rsidR="00CB6EA5">
          <w:rPr>
            <w:noProof/>
            <w:webHidden/>
          </w:rPr>
          <w:fldChar w:fldCharType="begin"/>
        </w:r>
        <w:r w:rsidR="00CB6EA5">
          <w:rPr>
            <w:noProof/>
            <w:webHidden/>
          </w:rPr>
          <w:instrText xml:space="preserve"> PAGEREF _Toc70231480 \h </w:instrText>
        </w:r>
        <w:r w:rsidR="00CB6EA5">
          <w:rPr>
            <w:noProof/>
            <w:webHidden/>
          </w:rPr>
        </w:r>
        <w:r w:rsidR="00CB6EA5">
          <w:rPr>
            <w:noProof/>
            <w:webHidden/>
          </w:rPr>
          <w:fldChar w:fldCharType="separate"/>
        </w:r>
        <w:r w:rsidR="008C1207">
          <w:rPr>
            <w:noProof/>
            <w:webHidden/>
          </w:rPr>
          <w:t>15</w:t>
        </w:r>
        <w:r w:rsidR="00CB6EA5">
          <w:rPr>
            <w:noProof/>
            <w:webHidden/>
          </w:rPr>
          <w:fldChar w:fldCharType="end"/>
        </w:r>
      </w:hyperlink>
    </w:p>
    <w:p w14:paraId="47585AAA" w14:textId="159CD5BF" w:rsidR="00D66E7B" w:rsidRDefault="003706F9" w:rsidP="00D66E7B">
      <w:pPr>
        <w:spacing w:after="200" w:line="276" w:lineRule="auto"/>
        <w:rPr>
          <w:sz w:val="26"/>
          <w:szCs w:val="26"/>
        </w:rPr>
      </w:pPr>
      <w:r>
        <w:rPr>
          <w:sz w:val="26"/>
          <w:szCs w:val="26"/>
        </w:rPr>
        <w:fldChar w:fldCharType="end"/>
      </w:r>
    </w:p>
    <w:p w14:paraId="2CD8AB28" w14:textId="2AFF4313" w:rsidR="007823B2" w:rsidRDefault="007823B2" w:rsidP="00D66E7B">
      <w:pPr>
        <w:spacing w:after="200" w:line="276" w:lineRule="auto"/>
        <w:rPr>
          <w:sz w:val="26"/>
          <w:szCs w:val="26"/>
        </w:rPr>
      </w:pPr>
    </w:p>
    <w:p w14:paraId="1DBCF1C4" w14:textId="006DB616" w:rsidR="007823B2" w:rsidRDefault="007823B2" w:rsidP="00D66E7B">
      <w:pPr>
        <w:spacing w:after="200" w:line="276" w:lineRule="auto"/>
        <w:rPr>
          <w:sz w:val="26"/>
          <w:szCs w:val="26"/>
        </w:rPr>
      </w:pPr>
    </w:p>
    <w:p w14:paraId="0BEF2C88" w14:textId="636AC3E2" w:rsidR="007823B2" w:rsidRDefault="007823B2" w:rsidP="00D66E7B">
      <w:pPr>
        <w:spacing w:after="200" w:line="276" w:lineRule="auto"/>
        <w:rPr>
          <w:sz w:val="26"/>
          <w:szCs w:val="26"/>
        </w:rPr>
      </w:pPr>
    </w:p>
    <w:p w14:paraId="11E9ACFD" w14:textId="11544E37" w:rsidR="007823B2" w:rsidRDefault="007823B2" w:rsidP="00D66E7B">
      <w:pPr>
        <w:spacing w:after="200" w:line="276" w:lineRule="auto"/>
        <w:rPr>
          <w:sz w:val="26"/>
          <w:szCs w:val="26"/>
        </w:rPr>
      </w:pPr>
    </w:p>
    <w:p w14:paraId="6A493C97" w14:textId="6C3402B2" w:rsidR="007823B2" w:rsidRDefault="007823B2" w:rsidP="00D66E7B">
      <w:pPr>
        <w:spacing w:after="200" w:line="276" w:lineRule="auto"/>
        <w:rPr>
          <w:sz w:val="26"/>
          <w:szCs w:val="26"/>
        </w:rPr>
      </w:pPr>
    </w:p>
    <w:p w14:paraId="225866CB" w14:textId="75AD8F1E" w:rsidR="007823B2" w:rsidRDefault="007823B2" w:rsidP="00D66E7B">
      <w:pPr>
        <w:spacing w:after="200" w:line="276" w:lineRule="auto"/>
        <w:rPr>
          <w:sz w:val="26"/>
          <w:szCs w:val="26"/>
        </w:rPr>
      </w:pPr>
    </w:p>
    <w:p w14:paraId="1E58636B" w14:textId="5C7BEAC3" w:rsidR="007823B2" w:rsidRDefault="007823B2" w:rsidP="00D66E7B">
      <w:pPr>
        <w:spacing w:after="200" w:line="276" w:lineRule="auto"/>
        <w:rPr>
          <w:sz w:val="26"/>
          <w:szCs w:val="26"/>
        </w:rPr>
      </w:pPr>
    </w:p>
    <w:p w14:paraId="18EA3354" w14:textId="053AEF23" w:rsidR="007823B2" w:rsidRDefault="007823B2" w:rsidP="00D66E7B">
      <w:pPr>
        <w:spacing w:after="200" w:line="276" w:lineRule="auto"/>
        <w:rPr>
          <w:sz w:val="26"/>
          <w:szCs w:val="26"/>
        </w:rPr>
      </w:pPr>
    </w:p>
    <w:p w14:paraId="40F4CAE3" w14:textId="37705C42" w:rsidR="007823B2" w:rsidRDefault="007823B2" w:rsidP="00D66E7B">
      <w:pPr>
        <w:spacing w:after="200" w:line="276" w:lineRule="auto"/>
        <w:rPr>
          <w:sz w:val="26"/>
          <w:szCs w:val="26"/>
        </w:rPr>
      </w:pPr>
    </w:p>
    <w:p w14:paraId="3963E20D" w14:textId="03A5518C" w:rsidR="005177F5" w:rsidRDefault="005177F5" w:rsidP="00D66E7B">
      <w:pPr>
        <w:spacing w:after="200" w:line="276" w:lineRule="auto"/>
        <w:rPr>
          <w:sz w:val="26"/>
          <w:szCs w:val="26"/>
        </w:rPr>
      </w:pPr>
    </w:p>
    <w:p w14:paraId="78362825" w14:textId="7346A682" w:rsidR="005128FA" w:rsidRDefault="005128FA" w:rsidP="00D66E7B">
      <w:pPr>
        <w:spacing w:after="200" w:line="276" w:lineRule="auto"/>
        <w:rPr>
          <w:sz w:val="26"/>
          <w:szCs w:val="26"/>
        </w:rPr>
      </w:pPr>
    </w:p>
    <w:p w14:paraId="786EAB74" w14:textId="464D7DD6" w:rsidR="005128FA" w:rsidRDefault="005128FA" w:rsidP="00D66E7B">
      <w:pPr>
        <w:spacing w:after="200" w:line="276" w:lineRule="auto"/>
        <w:rPr>
          <w:sz w:val="26"/>
          <w:szCs w:val="26"/>
        </w:rPr>
      </w:pPr>
    </w:p>
    <w:p w14:paraId="25E142FA" w14:textId="4195CDBB" w:rsidR="005128FA" w:rsidRDefault="005128FA" w:rsidP="00D66E7B">
      <w:pPr>
        <w:spacing w:after="200" w:line="276" w:lineRule="auto"/>
        <w:rPr>
          <w:sz w:val="26"/>
          <w:szCs w:val="26"/>
        </w:rPr>
      </w:pPr>
    </w:p>
    <w:p w14:paraId="2B026643" w14:textId="2DF5DE51" w:rsidR="005128FA" w:rsidRDefault="005128FA" w:rsidP="00D66E7B">
      <w:pPr>
        <w:spacing w:after="200" w:line="276" w:lineRule="auto"/>
        <w:rPr>
          <w:sz w:val="26"/>
          <w:szCs w:val="26"/>
        </w:rPr>
      </w:pPr>
    </w:p>
    <w:p w14:paraId="4C5E9DB8" w14:textId="13ED9DF0" w:rsidR="005128FA" w:rsidRDefault="005128FA" w:rsidP="00D66E7B">
      <w:pPr>
        <w:spacing w:after="200" w:line="276" w:lineRule="auto"/>
        <w:rPr>
          <w:sz w:val="26"/>
          <w:szCs w:val="26"/>
        </w:rPr>
      </w:pPr>
    </w:p>
    <w:p w14:paraId="79000044" w14:textId="141C9407" w:rsidR="005128FA" w:rsidRPr="00D66E7B" w:rsidRDefault="005128FA" w:rsidP="00D66E7B">
      <w:pPr>
        <w:spacing w:after="200" w:line="276" w:lineRule="auto"/>
        <w:rPr>
          <w:sz w:val="26"/>
          <w:szCs w:val="26"/>
        </w:rPr>
      </w:pPr>
    </w:p>
    <w:p w14:paraId="4A6CC5A2" w14:textId="3A365268" w:rsidR="00B600B4" w:rsidRPr="00AD5763" w:rsidRDefault="00B600B4" w:rsidP="000441F8">
      <w:pPr>
        <w:pStyle w:val="Chng"/>
        <w:outlineLvl w:val="0"/>
      </w:pPr>
      <w:bookmarkStart w:id="9" w:name="_Toc70239666"/>
      <w:r w:rsidRPr="00AD5763">
        <w:lastRenderedPageBreak/>
        <w:t>CHƯƠNG 1 –</w:t>
      </w:r>
      <w:r w:rsidR="00AD5763" w:rsidRPr="00AD5763">
        <w:t>GIỚI THIỆU VỀ HỆ THỐNG KHUYẾN NGHỊ</w:t>
      </w:r>
      <w:bookmarkEnd w:id="9"/>
    </w:p>
    <w:p w14:paraId="49BD62D8" w14:textId="5F2123CF" w:rsidR="00316132" w:rsidRDefault="00E84407" w:rsidP="00E84407">
      <w:pPr>
        <w:pStyle w:val="Tiumccp1"/>
        <w:outlineLvl w:val="1"/>
      </w:pPr>
      <w:bookmarkStart w:id="10" w:name="_Toc70239667"/>
      <w:r>
        <w:t xml:space="preserve">1.1 </w:t>
      </w:r>
      <w:r w:rsidR="00580259" w:rsidRPr="00580259">
        <w:t>Giới thiệu chung về hệ thống khuyến nghị</w:t>
      </w:r>
      <w:bookmarkEnd w:id="10"/>
    </w:p>
    <w:p w14:paraId="515374D6" w14:textId="2F75FDFE" w:rsidR="00580259" w:rsidRPr="00580259" w:rsidRDefault="00580259" w:rsidP="00580259">
      <w:pPr>
        <w:pStyle w:val="Nidungvnbn"/>
      </w:pPr>
      <w:r w:rsidRPr="00580259">
        <w:t>Internet đang phát triển nhanh chóng và nhiều nhiệm vụ như giao dịch điện tử và kinh doanh đang được thực hiện trực tuyến. Người dùng có một danh sách khổng lồ các lựa chọn nên việc chọn ra thứ phù hợp nhất theo sở thích của họ có thể là một thách thức. Với sự nổi lên của Youtube, Amazon, Netflix và nhiều dịch vụ web khác, các hệ thống giới thiệu ngày càng có nhiều vị trí trong cuộc sống của chúng ta. Từ thương mại điện tử (gợi ý cho người mua những bài báo mà họ có thể quan tâm dựa trên dự đoán sở thích của họ) đến quảng cáo trực tuyến (gợi ý cho người dùng những nội dung phù hợp dựa trên lịch sử mua hàng, hoặc sở thích của họ), hệ thống giới thiệu ngày nay không thể tránh khỏi trong việc trực tuyến hàng ngày của chúng ta.</w:t>
      </w:r>
    </w:p>
    <w:p w14:paraId="09B6289C" w14:textId="77777777" w:rsidR="00580259" w:rsidRPr="00580259" w:rsidRDefault="00580259" w:rsidP="00580259">
      <w:pPr>
        <w:pStyle w:val="Nidungvnbn"/>
      </w:pPr>
      <w:r w:rsidRPr="00580259">
        <w:t>Hệ thống khuyến nghị (Recommender systems hoặc Recommendation systems) là các thuật toán có nhiệm vụ chính là cung cấp các khuyến nghị về các mặt hàng cho người dùng. Những đề xuất này đề cập đến các quy trình ra quyết định khác nhau, chẳng hạn như mặt hàng nào để mua, video nào để xem hoặc bài viết nào để đọc. Nói cách khác, hệ thống giới thiệu cung cấp các khuyến nghị, nội dung và dịch vụ được cá nhân hóa cho người dùng.</w:t>
      </w:r>
    </w:p>
    <w:p w14:paraId="26169F73" w14:textId="2C40AD9C" w:rsidR="00580259" w:rsidRPr="00580259" w:rsidRDefault="00580259" w:rsidP="00580259">
      <w:pPr>
        <w:pStyle w:val="Nidungvnbn"/>
      </w:pPr>
      <w:r w:rsidRPr="00580259">
        <w:t>Hệ thống khuyến nghị đã trở thành một khu vực nghiên cứu độc lập vào giữa những năm 1990, nơi các bài báo đầu tiên về lọc cộng tác (collaborative filtering) bắt đầu xuất hiện. Một yếu tố quan trọng mà các hệ thống khuyến nghị được sử dụng rộng rãi ngày nay là sự dễ dàng khi người dùng có thể cung cấp phản hồi về sở thích của họ thông qua các trang web. Một cách phổ biến mà người dùng có thể cung cấp phản hồi là bằng hệ thống xếp hạng, trong đó họ chỉ định các số hạng(vd: hạng 1,hạng 2,…) để đánh giá một mặt hàng nào đó. Đối tượng mà đề xuất được cung cấp thường được gọi là người dùng và sản phẩm đang được đề xuất cũng được gọi là mục (sách, bài hát, phim, v.v.). Nói cách khác, hệ thống giới thiệu giúp người dùng lọc nội dung của một trang Web bằng cách đưa ra các đề xuất cho họ.</w:t>
      </w:r>
    </w:p>
    <w:p w14:paraId="3C77F558" w14:textId="30D4CA0E" w:rsidR="00316132" w:rsidRPr="003A2C5C" w:rsidRDefault="003A2C5C" w:rsidP="000441F8">
      <w:pPr>
        <w:pStyle w:val="Tiumccp1"/>
        <w:outlineLvl w:val="1"/>
      </w:pPr>
      <w:bookmarkStart w:id="11" w:name="_Toc70239668"/>
      <w:r w:rsidRPr="003A2C5C">
        <w:lastRenderedPageBreak/>
        <w:t>1.2 Mục tiêu của recommendation system</w:t>
      </w:r>
      <w:bookmarkEnd w:id="11"/>
    </w:p>
    <w:p w14:paraId="12E706FD" w14:textId="1C11B57F" w:rsidR="003A2C5C" w:rsidRDefault="003A2C5C" w:rsidP="003A2C5C">
      <w:pPr>
        <w:pStyle w:val="Nidungvnbn"/>
      </w:pPr>
      <w:r w:rsidRPr="00D80106">
        <w:t xml:space="preserve">Hệ thống </w:t>
      </w:r>
      <w:r>
        <w:t xml:space="preserve">khuyến nghị </w:t>
      </w:r>
      <w:r w:rsidRPr="00D80106">
        <w:t>là các thuật toán nhằm mục đích đề xuất các mục có liên quan cho người dùng</w:t>
      </w:r>
      <w:r>
        <w:t xml:space="preserve">, </w:t>
      </w:r>
      <w:r w:rsidRPr="00D80106">
        <w:t xml:space="preserve">hỗ trợ ra quyết định, cung cấp giải pháp mà không phải </w:t>
      </w:r>
      <w:r w:rsidR="00986764">
        <w:t>khó khăn để tìm kiếm các mục</w:t>
      </w:r>
      <w:r w:rsidRPr="00D80106">
        <w:t xml:space="preserve">. </w:t>
      </w:r>
      <w:r>
        <w:t>Các mục tiêu chính của hệ thống khuyến nghị là:</w:t>
      </w:r>
    </w:p>
    <w:p w14:paraId="36526709" w14:textId="77777777" w:rsidR="003A2C5C" w:rsidRDefault="003A2C5C" w:rsidP="003A2C5C">
      <w:pPr>
        <w:pStyle w:val="Nidungvnbn"/>
        <w:numPr>
          <w:ilvl w:val="0"/>
          <w:numId w:val="11"/>
        </w:numPr>
      </w:pPr>
      <w:r>
        <w:t>Giúp mọi người khám phá nội dung mới, xác định những thứ mà mình thích bằng việc cung cấp cho khách hàng những đề xuất về những gì khách hàng có thể muốn mua, dựa trên lịch sử mua hàng, tìm kiếm sản phẩm trong quá khứ của họ.</w:t>
      </w:r>
    </w:p>
    <w:p w14:paraId="75E40C5B" w14:textId="77777777" w:rsidR="003A2C5C" w:rsidRDefault="003A2C5C" w:rsidP="003A2C5C">
      <w:pPr>
        <w:pStyle w:val="Nidungvnbn"/>
        <w:numPr>
          <w:ilvl w:val="0"/>
          <w:numId w:val="11"/>
        </w:numPr>
      </w:pPr>
      <w:r>
        <w:t>Cá nhân hóa trải nghiệm người dùng theo phản hồi của người dùng.</w:t>
      </w:r>
    </w:p>
    <w:p w14:paraId="4CE63123" w14:textId="714F389B" w:rsidR="00316132" w:rsidRDefault="003A2C5C" w:rsidP="003A2C5C">
      <w:pPr>
        <w:pStyle w:val="Nidungvnbn"/>
        <w:numPr>
          <w:ilvl w:val="0"/>
          <w:numId w:val="11"/>
        </w:numPr>
      </w:pPr>
      <w:r>
        <w:t>Mô hình hóa sở thích, ý kiến và hành vi của mọi người.</w:t>
      </w:r>
    </w:p>
    <w:p w14:paraId="35C6AAC2" w14:textId="3A5B2889" w:rsidR="0064580B" w:rsidRPr="003A2C5C" w:rsidRDefault="003A2C5C" w:rsidP="000441F8">
      <w:pPr>
        <w:pStyle w:val="Tiumccp1"/>
        <w:outlineLvl w:val="1"/>
      </w:pPr>
      <w:bookmarkStart w:id="12" w:name="_Toc70239669"/>
      <w:r w:rsidRPr="003A2C5C">
        <w:t>1.3 Phân loại recommendation system</w:t>
      </w:r>
      <w:bookmarkEnd w:id="12"/>
    </w:p>
    <w:p w14:paraId="0741CDFD" w14:textId="245CED3C" w:rsidR="0064580B" w:rsidRPr="003A2C5C" w:rsidRDefault="003A2C5C" w:rsidP="003A2C5C">
      <w:pPr>
        <w:pStyle w:val="Nidungvnbn"/>
      </w:pPr>
      <w:r w:rsidRPr="003A2C5C">
        <w:t>Mục đích của hệ thống giới thiệu là đề xuất các mặt hàng có liên quan cho người dùng. Để đạt được nhiệm vụ này, tồn tại hai loại phương pháp chính: phương pháp lọc cộng tác (collaborative filtering) và phương pháp dựa trên nội dung (content based). Hãy thảo luận ngắn gọn về hai mô hình chính này.</w:t>
      </w:r>
    </w:p>
    <w:p w14:paraId="169883CA" w14:textId="77777777" w:rsidR="003A2C5C" w:rsidRDefault="003A2C5C" w:rsidP="003A2C5C">
      <w:pPr>
        <w:pStyle w:val="Nidungvnbn"/>
        <w:numPr>
          <w:ilvl w:val="0"/>
          <w:numId w:val="12"/>
        </w:numPr>
      </w:pPr>
      <w:r w:rsidRPr="003A2C5C">
        <w:t>Hệ thống gợi ý dựa theo nội dung (Content-based systems) kiểm tra thuộc tính của các mặt hàng được đề nghị. Ý tưởng phương pháp này là cố gắng xây dựng một mô hình giải thích các tương tác giữa người dùng và mục. Ví dụ: nếu người dùng đã xem nhiều phim gia đình, thì đề xuất một bộ phim được trong cơ sở dữ liệu là có thể loại “gia đình”.</w:t>
      </w:r>
    </w:p>
    <w:p w14:paraId="21FA0653" w14:textId="62B360E1" w:rsidR="003A2C5C" w:rsidRPr="003A2C5C" w:rsidRDefault="003A2C5C" w:rsidP="003A2C5C">
      <w:pPr>
        <w:pStyle w:val="Nidungvnbn"/>
        <w:numPr>
          <w:ilvl w:val="0"/>
          <w:numId w:val="12"/>
        </w:numPr>
      </w:pPr>
      <w:r w:rsidRPr="003A2C5C">
        <w:t xml:space="preserve">Hệ thống gợi ý dựa theo lọc cộng tác (collaboractive filtering) là phương pháp chỉ dựa trên các tương tác trong quá khứ được ghi lại giữa người dùng và các mặt hàng để đưa ra các đề xuất mới. Hệ thống đề xuất các mặt hàng dựa trên các biện pháp tương đồng giữa người dùng hoặc các mặt hàng. Các mục được đề xuất cho người dùng là những mục được những người dùng tương tự ưa thích. </w:t>
      </w:r>
    </w:p>
    <w:p w14:paraId="5A00FE9C" w14:textId="0FD15514" w:rsidR="0064580B" w:rsidRPr="003A2C5C" w:rsidRDefault="003A2C5C" w:rsidP="003A2C5C">
      <w:pPr>
        <w:pStyle w:val="Nidungvnbn"/>
      </w:pPr>
      <w:r w:rsidRPr="003A2C5C">
        <w:t>Trong bài báo cáo này, ta sẽ tập trung vào hệ thống content-based systems.</w:t>
      </w:r>
    </w:p>
    <w:p w14:paraId="0B01C275" w14:textId="6A4070B7" w:rsidR="0064580B" w:rsidRPr="003A2C5C" w:rsidRDefault="003A2C5C" w:rsidP="000441F8">
      <w:pPr>
        <w:pStyle w:val="Tiumccp1"/>
        <w:outlineLvl w:val="1"/>
      </w:pPr>
      <w:bookmarkStart w:id="13" w:name="_Toc70239670"/>
      <w:r w:rsidRPr="003A2C5C">
        <w:lastRenderedPageBreak/>
        <w:t xml:space="preserve">1.4 </w:t>
      </w:r>
      <w:r>
        <w:t>Utility Matrix</w:t>
      </w:r>
      <w:bookmarkEnd w:id="13"/>
    </w:p>
    <w:p w14:paraId="6EA4EFE1" w14:textId="6C814BED" w:rsidR="003A2C5C" w:rsidRDefault="003A2C5C" w:rsidP="003A2C5C">
      <w:pPr>
        <w:pStyle w:val="Nidungvnbn"/>
      </w:pPr>
      <w:r w:rsidRPr="00FC407A">
        <w:t>Trong một hệ thống khuyến nghị, có hai lớp thực thể là người dùng</w:t>
      </w:r>
      <w:r>
        <w:t xml:space="preserve"> (user)</w:t>
      </w:r>
      <w:r w:rsidRPr="00FC407A">
        <w:t xml:space="preserve"> và mục</w:t>
      </w:r>
      <w:r>
        <w:t xml:space="preserve"> (item)</w:t>
      </w:r>
      <w:r w:rsidRPr="00FC407A">
        <w:t xml:space="preserve">. Người dùng có các tùy chọn cho các mục nhất định và các tùy chọn này </w:t>
      </w:r>
      <w:r>
        <w:t>sẽ</w:t>
      </w:r>
      <w:r w:rsidRPr="00FC407A">
        <w:t xml:space="preserve"> được đưa ra khỏi dữ liệu. Bản thân dữ liệu</w:t>
      </w:r>
      <w:r>
        <w:t xml:space="preserve"> này sẽ</w:t>
      </w:r>
      <w:r w:rsidRPr="00FC407A">
        <w:t xml:space="preserve"> được biểu diễn dưới dạng ma trận </w:t>
      </w:r>
      <w:r w:rsidRPr="003A2C5C">
        <w:t>Utility Matrix</w:t>
      </w:r>
      <w:r w:rsidRPr="00FC407A">
        <w:t>, cung cấp cho mỗi</w:t>
      </w:r>
      <w:r>
        <w:t xml:space="preserve"> người dùng một</w:t>
      </w:r>
      <w:r w:rsidRPr="00FC407A">
        <w:t xml:space="preserve"> cặp mục</w:t>
      </w:r>
      <w:r>
        <w:t xml:space="preserve">, </w:t>
      </w:r>
      <w:r w:rsidRPr="00FC407A">
        <w:t>một giá trị đại diện cho những gì đã biết về mức độ ưa thích của người dùng đối với mặt hàng đó. Giá trị đến từ một tập hợp có thứ tự, ví dụ: số 1–5 đại diện cho số sao người dùng đưa ra làm xếp hạng cho mặt hàng đó</w:t>
      </w:r>
      <w:r>
        <w:t xml:space="preserve">. </w:t>
      </w:r>
    </w:p>
    <w:p w14:paraId="3C84B8CC" w14:textId="77777777" w:rsidR="003A2C5C" w:rsidRDefault="003A2C5C" w:rsidP="003A2C5C">
      <w:pPr>
        <w:pStyle w:val="Caption"/>
        <w:keepNext/>
      </w:pPr>
      <w:r>
        <w:rPr>
          <w:noProof/>
        </w:rPr>
        <w:drawing>
          <wp:inline distT="0" distB="0" distL="0" distR="0" wp14:anchorId="73B6B77F" wp14:editId="500067FA">
            <wp:extent cx="5762625" cy="1571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2625" cy="1571625"/>
                    </a:xfrm>
                    <a:prstGeom prst="rect">
                      <a:avLst/>
                    </a:prstGeom>
                  </pic:spPr>
                </pic:pic>
              </a:graphicData>
            </a:graphic>
          </wp:inline>
        </w:drawing>
      </w:r>
    </w:p>
    <w:p w14:paraId="00BFF96D" w14:textId="17AAFF1D" w:rsidR="0064580B" w:rsidRPr="003A2C5C" w:rsidRDefault="003A2C5C" w:rsidP="003A2C5C">
      <w:pPr>
        <w:pStyle w:val="Caption"/>
      </w:pPr>
      <w:bookmarkStart w:id="14" w:name="_Toc70236762"/>
      <w:r>
        <w:t>Hình 1.</w:t>
      </w:r>
      <w:fldSimple w:instr=" SEQ Hình_1. \* ARABIC ">
        <w:r w:rsidR="00272F91">
          <w:rPr>
            <w:noProof/>
          </w:rPr>
          <w:t>1</w:t>
        </w:r>
      </w:fldSimple>
      <w:r w:rsidRPr="003A2C5C">
        <w:t xml:space="preserve"> Ma trận tiện ích đại diện cho xếp hạng phim trên thang điểm 1–5</w:t>
      </w:r>
      <w:bookmarkEnd w:id="14"/>
    </w:p>
    <w:p w14:paraId="6ABF2E7C" w14:textId="1D4FB9CE" w:rsidR="008B51B3" w:rsidRPr="008B51B3" w:rsidRDefault="008B51B3" w:rsidP="008B51B3">
      <w:pPr>
        <w:pStyle w:val="Nidungvnbn"/>
      </w:pPr>
      <w:r w:rsidRPr="008B51B3">
        <w:t xml:space="preserve">Trong </w:t>
      </w:r>
      <w:r>
        <w:t>hình</w:t>
      </w:r>
      <w:r w:rsidRPr="008B51B3">
        <w:t xml:space="preserve"> trên, chúng ta thấy một Utility Matrix biểu thị xếp hạng phim của người dùng trên thang điểm 1–5. Khoảng trống thể hiện tình huống người dùng không đánh giá phim. Tên</w:t>
      </w:r>
      <w:r>
        <w:t xml:space="preserve"> các</w:t>
      </w:r>
      <w:r w:rsidRPr="008B51B3">
        <w:t xml:space="preserve"> phim</w:t>
      </w:r>
      <w:r>
        <w:t xml:space="preserve"> lần lượt</w:t>
      </w:r>
      <w:r w:rsidRPr="008B51B3">
        <w:t xml:space="preserve"> là HP1, HP2</w:t>
      </w:r>
      <w:r>
        <w:t>,</w:t>
      </w:r>
      <w:r w:rsidRPr="008B51B3">
        <w:t xml:space="preserve"> HP3, TW</w:t>
      </w:r>
      <w:r>
        <w:t>,</w:t>
      </w:r>
      <w:r w:rsidRPr="008B51B3">
        <w:t xml:space="preserve"> SW1, SW2 và SW3. Người dùng được thể hiện bằng</w:t>
      </w:r>
      <w:r>
        <w:t xml:space="preserve"> các</w:t>
      </w:r>
      <w:r w:rsidRPr="008B51B3">
        <w:t xml:space="preserve"> chữ A, B, C và D.</w:t>
      </w:r>
    </w:p>
    <w:p w14:paraId="43674794" w14:textId="215BD8DA" w:rsidR="008B51B3" w:rsidRPr="008B51B3" w:rsidRDefault="008B51B3" w:rsidP="008B51B3">
      <w:pPr>
        <w:pStyle w:val="Nidungvnbn"/>
      </w:pPr>
      <w:r w:rsidRPr="008B51B3">
        <w:t xml:space="preserve">Mục tiêu của hệ thống khuyến nghị là dự đoán các khoảng trống trong </w:t>
      </w:r>
      <w:r w:rsidR="00793548" w:rsidRPr="008B51B3">
        <w:t>Utility Matrix</w:t>
      </w:r>
      <w:r w:rsidRPr="008B51B3">
        <w:t xml:space="preserve">. </w:t>
      </w:r>
      <w:r w:rsidR="00793548">
        <w:t>Như để dự đoán</w:t>
      </w:r>
      <w:r w:rsidRPr="008B51B3">
        <w:t xml:space="preserve"> người dùng A có thích SW2 </w:t>
      </w:r>
      <w:r w:rsidR="00793548">
        <w:t>ta x</w:t>
      </w:r>
      <w:r w:rsidR="00657403">
        <w:t xml:space="preserve">em xét </w:t>
      </w:r>
      <w:r w:rsidRPr="008B51B3">
        <w:t xml:space="preserve">sự giống nhau giữa SW1 và SW2, </w:t>
      </w:r>
      <w:r w:rsidR="00657403">
        <w:t xml:space="preserve">ta </w:t>
      </w:r>
      <w:r w:rsidRPr="008B51B3">
        <w:t xml:space="preserve">kết luận rằng vì A không thích SW1 nên họ cũng không thích SW2. </w:t>
      </w:r>
      <w:r>
        <w:t>V</w:t>
      </w:r>
      <w:r w:rsidRPr="008B51B3">
        <w:t>ới nhiều dữ liệu</w:t>
      </w:r>
      <w:r>
        <w:t xml:space="preserve"> hơn, chúng ta có thể nhận thấy</w:t>
      </w:r>
      <w:r w:rsidRPr="008B51B3">
        <w:t xml:space="preserve"> những người đã xếp hạng cả SW1 và SW2 có xu hướng xếp hạng </w:t>
      </w:r>
      <w:r>
        <w:t xml:space="preserve">chúng </w:t>
      </w:r>
      <w:r w:rsidRPr="008B51B3">
        <w:t xml:space="preserve">tương tự nhau. </w:t>
      </w:r>
      <w:r>
        <w:t>Từ đó</w:t>
      </w:r>
      <w:r w:rsidRPr="008B51B3">
        <w:t xml:space="preserve"> có thể kết luận rằng A cũng sẽ cho SW2 một xếp hạng thấp</w:t>
      </w:r>
      <w:r>
        <w:t xml:space="preserve"> như</w:t>
      </w:r>
      <w:r w:rsidRPr="008B51B3">
        <w:t xml:space="preserve"> xếp hạng</w:t>
      </w:r>
      <w:r>
        <w:t xml:space="preserve"> của A cho</w:t>
      </w:r>
      <w:r w:rsidRPr="008B51B3">
        <w:t xml:space="preserve"> SW1 </w:t>
      </w:r>
      <w:r>
        <w:t>.</w:t>
      </w:r>
    </w:p>
    <w:p w14:paraId="095C806D" w14:textId="77777777" w:rsidR="00272F91" w:rsidRDefault="008B51B3" w:rsidP="008B51B3">
      <w:pPr>
        <w:pStyle w:val="Nidungvnbn"/>
      </w:pPr>
      <w:r w:rsidRPr="008B51B3">
        <w:t xml:space="preserve">Không </w:t>
      </w:r>
      <w:r>
        <w:t>nhất thiết phải dự đoán mọi mục</w:t>
      </w:r>
      <w:r w:rsidRPr="008B51B3">
        <w:t xml:space="preserve"> trống trong ma trận</w:t>
      </w:r>
      <w:r>
        <w:t xml:space="preserve"> mà t</w:t>
      </w:r>
      <w:r w:rsidR="00ED55FE">
        <w:t>hay vào đó</w:t>
      </w:r>
      <w:r w:rsidRPr="008B51B3">
        <w:t xml:space="preserve"> chỉ cần phát hiện ra một số mục trong mỗi hàng có khả năng được xếp hạng cao. </w:t>
      </w:r>
    </w:p>
    <w:p w14:paraId="58881C67" w14:textId="02DD92FC" w:rsidR="0064580B" w:rsidRPr="008B51B3" w:rsidRDefault="008B51B3" w:rsidP="008B51B3">
      <w:pPr>
        <w:pStyle w:val="Nidungvnbn"/>
      </w:pPr>
      <w:r w:rsidRPr="008B51B3">
        <w:lastRenderedPageBreak/>
        <w:t xml:space="preserve">Trong hầu hết các ứng dụng, hệ thống đề xuất không cung cấp cho người dùng bảng xếp hạng của tất cả các mục, mà đề xuất một số mục mà </w:t>
      </w:r>
      <w:r w:rsidR="00ED55FE">
        <w:t xml:space="preserve">người dùng có thể đánh giá cao hoặc </w:t>
      </w:r>
      <w:r w:rsidRPr="008B51B3">
        <w:t>chỉ tìm một tập hợp con có các mục xếp hạng cao nhất.</w:t>
      </w:r>
    </w:p>
    <w:p w14:paraId="05C1D033" w14:textId="7FF1B99E" w:rsidR="0064580B" w:rsidRPr="00ED55FE" w:rsidRDefault="00ED55FE" w:rsidP="000441F8">
      <w:pPr>
        <w:pStyle w:val="Tiumccp1"/>
        <w:outlineLvl w:val="1"/>
      </w:pPr>
      <w:bookmarkStart w:id="15" w:name="_Toc70239671"/>
      <w:r w:rsidRPr="00ED55FE">
        <w:t>1.5 The Long Tail</w:t>
      </w:r>
      <w:bookmarkEnd w:id="15"/>
    </w:p>
    <w:p w14:paraId="2D326729" w14:textId="22F794FD" w:rsidR="00272F91" w:rsidRDefault="00ED55FE" w:rsidP="002851B4">
      <w:pPr>
        <w:pStyle w:val="Nidungvnbn"/>
      </w:pPr>
      <w:r w:rsidRPr="00ED55FE">
        <w:t>Trước khi thảo luận về các ứng dụng chính của hệ thống khuyến nghị, chúng ta hãy suy ngẫm về The Long Tail khiến hệ thống khuyến nghị trở nên cần thiết.</w:t>
      </w:r>
      <w:r w:rsidR="002851B4" w:rsidRPr="002851B4">
        <w:t xml:space="preserve"> </w:t>
      </w:r>
      <w:r w:rsidR="002851B4" w:rsidRPr="00C90EDA">
        <w:t xml:space="preserve">Trong thương mại những sản phẩm bán chạy nhất chỉ chiếm phần nhỏ </w:t>
      </w:r>
      <w:r w:rsidR="002851B4">
        <w:t xml:space="preserve">của </w:t>
      </w:r>
      <w:r w:rsidR="002851B4" w:rsidRPr="00C90EDA">
        <w:t>tổng số sản phẩm.</w:t>
      </w:r>
    </w:p>
    <w:p w14:paraId="35397254" w14:textId="050267B2" w:rsidR="002851B4" w:rsidRDefault="002851B4" w:rsidP="00ED55FE">
      <w:pPr>
        <w:pStyle w:val="Nidungvnbn"/>
      </w:pPr>
      <w:r w:rsidRPr="002851B4">
        <w:t>Các cửa hàng thực có không gian hạn chế thường là khu trưng bày và kho nên chỉ có thể hiển thị cho khách hàng một phần nhỏ trong số tất cả các sản phẩm, những sản phẩm được trưng ra mang tính phổ biến chưa chắc đã phù hợp với một khách hàng cụ thể. Các cửa hàng online trực tuyến có thể trưng ra mọi sản phẩm cho khách hàng</w:t>
      </w:r>
      <w:r>
        <w:t>.</w:t>
      </w:r>
    </w:p>
    <w:p w14:paraId="65ED3D48" w14:textId="41DC230D" w:rsidR="00ED55FE" w:rsidRPr="00ED55FE" w:rsidRDefault="00ED55FE" w:rsidP="00ED55FE">
      <w:pPr>
        <w:pStyle w:val="Nidungvnbn"/>
      </w:pPr>
      <w:r>
        <w:t xml:space="preserve">Phần lớn doanh thu của các cửa hàng thực </w:t>
      </w:r>
      <w:r w:rsidRPr="00ED55FE">
        <w:t>đến từ phần nhỏ</w:t>
      </w:r>
      <w:r>
        <w:t xml:space="preserve"> số sản phẩm phổ biến nhất</w:t>
      </w:r>
      <w:r w:rsidRPr="00ED55FE">
        <w:t xml:space="preserve">. </w:t>
      </w:r>
      <w:r w:rsidR="00272F91">
        <w:t xml:space="preserve">Do </w:t>
      </w:r>
      <w:r w:rsidRPr="00ED55FE">
        <w:t>phần nhỏ các sả</w:t>
      </w:r>
      <w:r w:rsidR="00272F91">
        <w:t>n phẩm tạo ra phần lớn doanh thu</w:t>
      </w:r>
      <w:r w:rsidRPr="00ED55FE">
        <w:t xml:space="preserve"> và </w:t>
      </w:r>
      <w:r w:rsidR="00272F91">
        <w:t>các sản phẩm khác chỉ tạo ít doanh thu nên ta có một h</w:t>
      </w:r>
      <w:r w:rsidRPr="00ED55FE">
        <w:t>iện tượng</w:t>
      </w:r>
      <w:r w:rsidR="00272F91">
        <w:t xml:space="preserve"> đó</w:t>
      </w:r>
      <w:r w:rsidRPr="00ED55FE">
        <w:t xml:space="preserve"> là long tail phenomenon</w:t>
      </w:r>
      <w:r w:rsidR="00272F91">
        <w:t xml:space="preserve"> nghĩa là</w:t>
      </w:r>
      <w:r w:rsidRPr="00ED55FE">
        <w:t xml:space="preserve"> phần đuôi dài của những sản phẩm ít phổ biến.</w:t>
      </w:r>
    </w:p>
    <w:p w14:paraId="4A82D6A7" w14:textId="77777777" w:rsidR="00272F91" w:rsidRDefault="00272F91" w:rsidP="00272F91">
      <w:pPr>
        <w:pStyle w:val="Caption"/>
        <w:keepNext/>
      </w:pPr>
      <w:r>
        <w:rPr>
          <w:noProof/>
        </w:rPr>
        <w:lastRenderedPageBreak/>
        <w:drawing>
          <wp:inline distT="0" distB="0" distL="0" distR="0" wp14:anchorId="622708B3" wp14:editId="40506EAA">
            <wp:extent cx="5791835" cy="36328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632835"/>
                    </a:xfrm>
                    <a:prstGeom prst="rect">
                      <a:avLst/>
                    </a:prstGeom>
                  </pic:spPr>
                </pic:pic>
              </a:graphicData>
            </a:graphic>
          </wp:inline>
        </w:drawing>
      </w:r>
    </w:p>
    <w:p w14:paraId="0801AE1E" w14:textId="31645C0C" w:rsidR="0064580B" w:rsidRPr="00272F91" w:rsidRDefault="00272F91" w:rsidP="00272F91">
      <w:pPr>
        <w:pStyle w:val="Caption"/>
      </w:pPr>
      <w:bookmarkStart w:id="16" w:name="_Toc70236763"/>
      <w:r>
        <w:t>Hình 1.</w:t>
      </w:r>
      <w:fldSimple w:instr=" SEQ Hình_1. \* ARABIC ">
        <w:r>
          <w:rPr>
            <w:noProof/>
          </w:rPr>
          <w:t>2</w:t>
        </w:r>
      </w:fldSimple>
      <w:r>
        <w:t xml:space="preserve"> Hiện tượng The Long Tail</w:t>
      </w:r>
      <w:bookmarkEnd w:id="16"/>
      <w:r>
        <w:t xml:space="preserve"> </w:t>
      </w:r>
    </w:p>
    <w:p w14:paraId="4BB6494B" w14:textId="311668B7" w:rsidR="00272F91" w:rsidRDefault="00272F91" w:rsidP="00272F91">
      <w:pPr>
        <w:pStyle w:val="Nidungvnbn"/>
      </w:pPr>
      <w:r>
        <w:t>C</w:t>
      </w:r>
      <w:r w:rsidRPr="00F02B45">
        <w:t>ác mặt hàng được xếp thứ tự trên trục hoành tùy theo mức độ phổ biến của chúng. Các tổ chức vật lý chỉ cung cấp các mặt hàng phổ biến nhất, trong khi các tổ chức trực tuyến tương ứng cung cấp toàn bộ các mặt hàng</w:t>
      </w:r>
      <w:r>
        <w:t>.</w:t>
      </w:r>
    </w:p>
    <w:p w14:paraId="7B45A7C8" w14:textId="10F291F0" w:rsidR="00B32710" w:rsidRPr="00272F91" w:rsidRDefault="00272F91" w:rsidP="00426EE5">
      <w:pPr>
        <w:pStyle w:val="Nidungvnbn"/>
      </w:pPr>
      <w:r w:rsidRPr="00F02B45">
        <w:t xml:space="preserve">Hiện tượng </w:t>
      </w:r>
      <w:r>
        <w:t>The Long Tail</w:t>
      </w:r>
      <w:r w:rsidRPr="00F02B45">
        <w:t xml:space="preserve"> buộc các tổ chức trực tuyến phải giới thiệu các mặt hàng cho người dùng cá nhân. Không thể trình bày tất cả các mặt hàng có sẵn cho người dùng</w:t>
      </w:r>
      <w:r>
        <w:t xml:space="preserve"> như</w:t>
      </w:r>
      <w:r w:rsidRPr="00F02B45">
        <w:t xml:space="preserve"> </w:t>
      </w:r>
      <w:r>
        <w:t>các tổ chức vật lý</w:t>
      </w:r>
      <w:r w:rsidRPr="00F02B45">
        <w:t xml:space="preserve">. </w:t>
      </w:r>
    </w:p>
    <w:p w14:paraId="6A6FE35D" w14:textId="230E017D" w:rsidR="006D4EC0" w:rsidRPr="00272F91" w:rsidRDefault="00272F91" w:rsidP="000441F8">
      <w:pPr>
        <w:pStyle w:val="Tiumccp1"/>
        <w:outlineLvl w:val="1"/>
      </w:pPr>
      <w:bookmarkStart w:id="17" w:name="_Toc70239672"/>
      <w:r w:rsidRPr="00272F91">
        <w:t>1.6 Ứng dụng của hệ thống recommendation systems</w:t>
      </w:r>
      <w:bookmarkEnd w:id="17"/>
    </w:p>
    <w:p w14:paraId="44BAE408" w14:textId="275E3E16" w:rsidR="00272F91" w:rsidRPr="00272F91" w:rsidRDefault="00272F91" w:rsidP="00272F91">
      <w:pPr>
        <w:pStyle w:val="Nidungvnbn"/>
      </w:pPr>
      <w:r w:rsidRPr="00272F91">
        <w:t xml:space="preserve">Chúng ta </w:t>
      </w:r>
      <w:r>
        <w:t>nói</w:t>
      </w:r>
      <w:r w:rsidRPr="00272F91">
        <w:t xml:space="preserve"> đến một số ứng dụng quan</w:t>
      </w:r>
      <w:r>
        <w:t xml:space="preserve"> trọng của hệ thống khuyến nghị</w:t>
      </w:r>
      <w:r w:rsidRPr="00272F91">
        <w:t xml:space="preserve"> đó là:</w:t>
      </w:r>
    </w:p>
    <w:p w14:paraId="7F79D9B2" w14:textId="5EF1EC0F" w:rsidR="00272F91" w:rsidRDefault="00272F91" w:rsidP="00272F91">
      <w:pPr>
        <w:pStyle w:val="Nidungvnbn"/>
        <w:numPr>
          <w:ilvl w:val="0"/>
          <w:numId w:val="13"/>
        </w:numPr>
      </w:pPr>
      <w:r w:rsidRPr="00272F91">
        <w:t>Đề xuất Sản phẩm: Những đề</w:t>
      </w:r>
      <w:r w:rsidR="003D2B94">
        <w:t xml:space="preserve"> xuất này không phải ngẫu nhiên</w:t>
      </w:r>
      <w:r w:rsidRPr="00272F91">
        <w:t xml:space="preserve"> mà dựa trên quyết định mua hàng của những khách hàng tương tự hoặc dựa trên các kỹ thuật khác.</w:t>
      </w:r>
    </w:p>
    <w:p w14:paraId="60812482" w14:textId="77777777" w:rsidR="00B32710" w:rsidRDefault="00272F91" w:rsidP="00B32710">
      <w:pPr>
        <w:pStyle w:val="Nidungvnbn"/>
        <w:numPr>
          <w:ilvl w:val="0"/>
          <w:numId w:val="13"/>
        </w:numPr>
      </w:pPr>
      <w:r w:rsidRPr="00272F91">
        <w:lastRenderedPageBreak/>
        <w:t xml:space="preserve">Đề xuất Phim: Netflix cung cấp cho khách hàng các đề xuất về phim mà họ có thể thích. Các khuyến nghị này dựa trên xếp hạng do người dùng cung cấp. </w:t>
      </w:r>
    </w:p>
    <w:p w14:paraId="5A4CC269" w14:textId="7616B741" w:rsidR="006D4EC0" w:rsidRDefault="00272F91" w:rsidP="00B32710">
      <w:pPr>
        <w:pStyle w:val="Nidungvnbn"/>
        <w:numPr>
          <w:ilvl w:val="0"/>
          <w:numId w:val="13"/>
        </w:numPr>
      </w:pPr>
      <w:r w:rsidRPr="00272F91">
        <w:t xml:space="preserve">Đề xuất Bài báo: Các dịch vụ tin tức đã cố gắng xác định các bài báo mà độc giả quan tâm, dựa trên các bài báo mà họ đã đọc trong quá khứ. Sự giống nhau có thể dựa trên sự giống nhau của các từ quan trọng trong tài liệu hoặc trên các bài báo được đọc bởi những người có sở thích đọc tương tự. Các nguyên tắc tương tự cũng áp dụng cho việc đề xuất các blog trong số hàng triệu </w:t>
      </w:r>
      <w:r w:rsidR="00B32710">
        <w:t>blog có sẵn, video trên YouTube,…</w:t>
      </w:r>
    </w:p>
    <w:p w14:paraId="6F87466F" w14:textId="31426F63" w:rsidR="006D4EC0" w:rsidRPr="0019581F" w:rsidRDefault="0019581F" w:rsidP="000441F8">
      <w:pPr>
        <w:pStyle w:val="Tiumccp1"/>
        <w:outlineLvl w:val="1"/>
      </w:pPr>
      <w:bookmarkStart w:id="18" w:name="_Toc70239673"/>
      <w:r w:rsidRPr="0019581F">
        <w:t>1.7 Xây dựng Utility Matrix</w:t>
      </w:r>
      <w:bookmarkEnd w:id="18"/>
    </w:p>
    <w:p w14:paraId="21303047" w14:textId="4A1AE756" w:rsidR="0019581F" w:rsidRDefault="0019581F" w:rsidP="0019581F">
      <w:pPr>
        <w:pStyle w:val="Nidungvnbn"/>
      </w:pPr>
      <w:r>
        <w:t xml:space="preserve">Nếu không có Utility Matrix, hầu như không thể giới thiệu các mặt hàng. </w:t>
      </w:r>
      <w:r w:rsidR="00426EE5">
        <w:t>Nhưng</w:t>
      </w:r>
      <w:r>
        <w:t xml:space="preserve"> việc thu thập dữ liệu để từ đó xây dựng ma trận thường gặp nhiều khó khăn. Có hai cách tiếp cận chung để khám phá giá trị mà người dùng đặt trên các mặt hàng:</w:t>
      </w:r>
    </w:p>
    <w:p w14:paraId="5BF6084A" w14:textId="70A48E07" w:rsidR="0019581F" w:rsidRDefault="0019581F" w:rsidP="0019581F">
      <w:pPr>
        <w:pStyle w:val="Nidungvnbn"/>
        <w:numPr>
          <w:ilvl w:val="0"/>
          <w:numId w:val="14"/>
        </w:numPr>
      </w:pPr>
      <w:r>
        <w:t>Chúng ta có thể yêu cầu người dùng xếp hạng các mặt hàng. Xếp hạng phim thường được lấy theo cách này và một số cửa hàng trực tuyến cố gắng lấy xếp hạng từ người mua. Các trang web cung cấp nội dung, như một số trang tin tức hoặc YouTube cũng yêu cầu người dùng xếp hạng các mục. Cách tiếp cận này bị hạn chế vì người dùng</w:t>
      </w:r>
      <w:r w:rsidR="00426EE5">
        <w:t xml:space="preserve"> thường</w:t>
      </w:r>
      <w:r>
        <w:t xml:space="preserve"> không sẵn sàng cung cấp phản hồi và thông tin có thể bị sai lệch bởi thực tế là nó đến từ những người sẵn sàng cung cấp xếp hạng.</w:t>
      </w:r>
    </w:p>
    <w:p w14:paraId="29D5B0D9" w14:textId="1E307E16" w:rsidR="006D4EC0" w:rsidRPr="0019581F" w:rsidRDefault="00426EE5" w:rsidP="00426EE5">
      <w:pPr>
        <w:pStyle w:val="Nidungvnbn"/>
        <w:numPr>
          <w:ilvl w:val="0"/>
          <w:numId w:val="14"/>
        </w:numPr>
      </w:pPr>
      <w:r>
        <w:t>Với cách thứ hai c</w:t>
      </w:r>
      <w:r w:rsidR="0019581F">
        <w:t xml:space="preserve">húng ta có thể đưa ra suy luận từ hành vi của người dùng. </w:t>
      </w:r>
      <w:r>
        <w:t>Ví dụ</w:t>
      </w:r>
      <w:r w:rsidR="0019581F">
        <w:t xml:space="preserve"> nếu người dùng mua một sản phẩm tại Amazon, xem phim trên YouTube</w:t>
      </w:r>
      <w:r>
        <w:t>,</w:t>
      </w:r>
      <w:r w:rsidRPr="00426EE5">
        <w:t xml:space="preserve"> </w:t>
      </w:r>
      <w:r w:rsidRPr="00272F91">
        <w:t>Netflix</w:t>
      </w:r>
      <w:r>
        <w:t xml:space="preserve"> </w:t>
      </w:r>
      <w:r w:rsidR="0019581F">
        <w:t>hoặc đọc một bài báo</w:t>
      </w:r>
      <w:r>
        <w:t xml:space="preserve"> từ trang</w:t>
      </w:r>
      <w:r w:rsidRPr="00426EE5">
        <w:t xml:space="preserve"> </w:t>
      </w:r>
      <w:r>
        <w:t>web nào đó</w:t>
      </w:r>
      <w:r w:rsidR="0019581F">
        <w:t>, thì người dùng có thể “thích” mặt hàng này. Lưu ý rằng hệ thống loại</w:t>
      </w:r>
      <w:r w:rsidR="00B950DA">
        <w:t xml:space="preserve"> này chỉ có một giá trị là</w:t>
      </w:r>
      <w:r w:rsidR="0019581F">
        <w:t xml:space="preserve"> 1 có nghĩa là người dùng thích mặt hàng đó</w:t>
      </w:r>
      <w:r w:rsidRPr="00426EE5">
        <w:t xml:space="preserve"> 0 </w:t>
      </w:r>
      <w:r>
        <w:t>nghĩa là</w:t>
      </w:r>
      <w:r w:rsidRPr="00426EE5">
        <w:t xml:space="preserve"> chưa có thông tin</w:t>
      </w:r>
      <w:r>
        <w:t>.</w:t>
      </w:r>
    </w:p>
    <w:p w14:paraId="31AEA5FC" w14:textId="66B8AE05" w:rsidR="006D4EC0" w:rsidRDefault="006D4EC0" w:rsidP="0064580B">
      <w:pPr>
        <w:pStyle w:val="Nidungvnbn"/>
        <w:ind w:firstLine="0"/>
      </w:pPr>
    </w:p>
    <w:p w14:paraId="2061EC57" w14:textId="196631F4" w:rsidR="000441F8" w:rsidRPr="000441F8" w:rsidRDefault="000441F8" w:rsidP="004F0CC0">
      <w:pPr>
        <w:pStyle w:val="Chng"/>
        <w:outlineLvl w:val="0"/>
      </w:pPr>
      <w:bookmarkStart w:id="19" w:name="_Toc70239674"/>
      <w:r w:rsidRPr="000441F8">
        <w:lastRenderedPageBreak/>
        <w:t>CHƯƠNG 2 – CONTENT-BASED RECOMMENDATIONS</w:t>
      </w:r>
      <w:bookmarkEnd w:id="19"/>
    </w:p>
    <w:p w14:paraId="14C5D236" w14:textId="506FF96C" w:rsidR="00E84407" w:rsidRDefault="00E84407" w:rsidP="00E84407">
      <w:pPr>
        <w:pStyle w:val="Nidungvnbn"/>
      </w:pPr>
      <w:r>
        <w:t>Hệ thống khuyến nghị mà bài báo cáo này nói đến sẽ chủ yếu dựa trên phương pháp content-based. Chương 2 của bài báo cáo sẽ tập trung chủ yếu vào phương pháp này, giới thiệu</w:t>
      </w:r>
      <w:r w:rsidR="007F158C">
        <w:t xml:space="preserve"> phương pháp</w:t>
      </w:r>
      <w:r>
        <w:t xml:space="preserve"> cũng như cách để tạo một </w:t>
      </w:r>
      <w:r w:rsidRPr="00E84407">
        <w:t>Content-based systems</w:t>
      </w:r>
      <w:r>
        <w:t>.</w:t>
      </w:r>
    </w:p>
    <w:p w14:paraId="3DD0EABD" w14:textId="6CB5A28B" w:rsidR="00E84407" w:rsidRDefault="00E84407" w:rsidP="004F0CC0">
      <w:pPr>
        <w:pStyle w:val="Tiumccp1"/>
        <w:outlineLvl w:val="1"/>
      </w:pPr>
      <w:bookmarkStart w:id="20" w:name="_Toc70239675"/>
      <w:r>
        <w:t xml:space="preserve">2.1 </w:t>
      </w:r>
      <w:r w:rsidRPr="00580259">
        <w:t>Giới thiệu chung về hệ thống khuyến nghị</w:t>
      </w:r>
      <w:r>
        <w:t xml:space="preserve"> dựa trên nội dung</w:t>
      </w:r>
      <w:bookmarkEnd w:id="20"/>
    </w:p>
    <w:p w14:paraId="7FF0F040" w14:textId="7A7CA3D0" w:rsidR="00E84407" w:rsidRDefault="00E84407" w:rsidP="00D10D3E">
      <w:pPr>
        <w:pStyle w:val="Nidungvnbn"/>
      </w:pPr>
      <w:r>
        <w:t xml:space="preserve"> Content-based systems còn được gọi là hệ thống lọc dựa trên nội dung đề xuất các mục cho người dùng dựa trên sự so sánh giữa nội dung của các mục và hồ sơ người dùng . Ý tưởng của các phương pháp dựa trên nội dung là cố gắng xây dựng một mô hình, dựa trên các “tính năng” có sẵn, giải thích các tương tác giữa người dùng và mục được quan sát.</w:t>
      </w:r>
      <w:r w:rsidR="00D10D3E" w:rsidRPr="00D10D3E">
        <w:t xml:space="preserve"> </w:t>
      </w:r>
      <w:r w:rsidR="00D10D3E">
        <w:t>Thuật toán content-based gồm 2 bước: Biểu diễn</w:t>
      </w:r>
      <w:r w:rsidR="00657745">
        <w:t xml:space="preserve"> các item</w:t>
      </w:r>
      <w:r w:rsidR="00D10D3E">
        <w:t xml:space="preserve"> dưới dạn</w:t>
      </w:r>
      <w:r w:rsidR="00C71CAE">
        <w:t>g vec-tơ</w:t>
      </w:r>
      <w:r w:rsidR="00146C46">
        <w:t xml:space="preserve"> thuộc tính</w:t>
      </w:r>
      <w:r w:rsidR="00C71CAE">
        <w:t xml:space="preserve"> và từ đó tìm mô hình cho</w:t>
      </w:r>
      <w:r w:rsidR="00D10D3E">
        <w:t xml:space="preserve"> mỗi </w:t>
      </w:r>
      <w:r w:rsidR="00C71CAE">
        <w:t>user</w:t>
      </w:r>
      <w:r w:rsidR="00D10D3E">
        <w:t>.</w:t>
      </w:r>
    </w:p>
    <w:p w14:paraId="593DB41F" w14:textId="4EFB5BA5" w:rsidR="00E84407" w:rsidRDefault="00E84407" w:rsidP="00E84407">
      <w:pPr>
        <w:pStyle w:val="Nidungvnbn"/>
      </w:pPr>
      <w:r>
        <w:t>Hệ thống content-based có các ưu điểm:</w:t>
      </w:r>
    </w:p>
    <w:p w14:paraId="4DCFA61B" w14:textId="77777777" w:rsidR="00972D20" w:rsidRDefault="00E84407" w:rsidP="00972D20">
      <w:pPr>
        <w:pStyle w:val="Nidungvnbn"/>
        <w:numPr>
          <w:ilvl w:val="0"/>
          <w:numId w:val="16"/>
        </w:numPr>
      </w:pPr>
      <w:r>
        <w:t xml:space="preserve">Độc lập: Hệ thống có thể cung cấp xếp hạng độc quyền được người dùng </w:t>
      </w:r>
      <w:r w:rsidR="00972D20">
        <w:t>để xây dựng hồ sơ.</w:t>
      </w:r>
    </w:p>
    <w:p w14:paraId="4291BD38" w14:textId="77777777" w:rsidR="00972D20" w:rsidRDefault="00E84407" w:rsidP="00972D20">
      <w:pPr>
        <w:pStyle w:val="Nidungvnbn"/>
        <w:numPr>
          <w:ilvl w:val="0"/>
          <w:numId w:val="16"/>
        </w:numPr>
      </w:pPr>
      <w:r>
        <w:t>Tính minh bạch: Hệ thống có thể xác minh các đề xuất cho người dùng.</w:t>
      </w:r>
    </w:p>
    <w:p w14:paraId="482E5671" w14:textId="29F8A2FE" w:rsidR="00E84407" w:rsidRDefault="00E84407" w:rsidP="00972D20">
      <w:pPr>
        <w:pStyle w:val="Nidungvnbn"/>
        <w:numPr>
          <w:ilvl w:val="0"/>
          <w:numId w:val="16"/>
        </w:numPr>
      </w:pPr>
      <w:r>
        <w:t>Dự đoán hiệu quả cho các mặt hàng mới: Hệ thống có thể đề xuất các mặt hàng mà chúng chưa được xếp hạng.</w:t>
      </w:r>
    </w:p>
    <w:p w14:paraId="34B7137B" w14:textId="77777777" w:rsidR="00E84407" w:rsidRDefault="00E84407" w:rsidP="00E84407">
      <w:pPr>
        <w:pStyle w:val="Nidungvnbn"/>
      </w:pPr>
      <w:r>
        <w:t>Nhược điểm của hệ thống content-based là:</w:t>
      </w:r>
    </w:p>
    <w:p w14:paraId="38FF4784" w14:textId="470B55FA" w:rsidR="00972D20" w:rsidRDefault="00B950DA" w:rsidP="00972D20">
      <w:pPr>
        <w:pStyle w:val="Nidungvnbn"/>
        <w:numPr>
          <w:ilvl w:val="0"/>
          <w:numId w:val="18"/>
        </w:numPr>
      </w:pPr>
      <w:r>
        <w:t>Đề xuất rõ ràng: N</w:t>
      </w:r>
      <w:r w:rsidR="00E84407">
        <w:t>hiều trường hợp cần đề xuất rõ ràng do sử dụng từ khóa hoặc nội dung.</w:t>
      </w:r>
    </w:p>
    <w:p w14:paraId="55F8E9A8" w14:textId="6E915CBC" w:rsidR="006D4EC0" w:rsidRDefault="00E84407" w:rsidP="00B950DA">
      <w:pPr>
        <w:pStyle w:val="Nidungvnbn"/>
        <w:numPr>
          <w:ilvl w:val="0"/>
          <w:numId w:val="18"/>
        </w:numPr>
      </w:pPr>
      <w:r>
        <w:t xml:space="preserve">Dự đoán không hiệu quả cho người dùng mới: </w:t>
      </w:r>
      <w:r w:rsidR="00B950DA" w:rsidRPr="00B950DA">
        <w:t>Chất lượng phụ thuộc vào độ lớn dữ liệu lịch sử thao tác của người sử dụng</w:t>
      </w:r>
      <w:r w:rsidR="00B950DA">
        <w:t>.</w:t>
      </w:r>
    </w:p>
    <w:p w14:paraId="25B37FB2" w14:textId="63D71389" w:rsidR="006D4EC0" w:rsidRPr="00972D20" w:rsidRDefault="00972D20" w:rsidP="004F0CC0">
      <w:pPr>
        <w:pStyle w:val="Tiumccp1"/>
        <w:outlineLvl w:val="1"/>
      </w:pPr>
      <w:bookmarkStart w:id="21" w:name="_Toc70239676"/>
      <w:r w:rsidRPr="00972D20">
        <w:t xml:space="preserve">2.2 </w:t>
      </w:r>
      <w:r w:rsidR="00AA77C5">
        <w:t xml:space="preserve">Xây dựng </w:t>
      </w:r>
      <w:r w:rsidRPr="00972D20">
        <w:t>Item Profiles</w:t>
      </w:r>
      <w:bookmarkEnd w:id="21"/>
    </w:p>
    <w:p w14:paraId="623BBEF4" w14:textId="0F39B099" w:rsidR="00972D20" w:rsidRDefault="00972D20" w:rsidP="00657403">
      <w:pPr>
        <w:pStyle w:val="Nidungvnbn"/>
      </w:pPr>
      <w:r>
        <w:t>Hệ thống content-based dựa trên nội dung của mỗi item nên chúng ta cần xây dựng một bộ hộ sơ cho mỗi item</w:t>
      </w:r>
      <w:r w:rsidR="00AA77C5" w:rsidRPr="00AA77C5">
        <w:t xml:space="preserve"> </w:t>
      </w:r>
      <w:r w:rsidR="00AA77C5">
        <w:t>t</w:t>
      </w:r>
      <w:r w:rsidR="00AA77C5" w:rsidRPr="00AA77C5">
        <w:t>ức feature vector cho mỗi item</w:t>
      </w:r>
      <w:r>
        <w:t xml:space="preserve">. Trong một số trường hợp feature vector được trực tiếp trích xuất từ item sau đó tính độ tương đồng giữa các </w:t>
      </w:r>
      <w:r>
        <w:lastRenderedPageBreak/>
        <w:t>feature vector của chúng để xác định các mục có nội dung tương tự.</w:t>
      </w:r>
      <w:r w:rsidR="00657403">
        <w:t xml:space="preserve"> </w:t>
      </w:r>
      <w:r>
        <w:t xml:space="preserve">Ví dụ, xem xét các features của một </w:t>
      </w:r>
      <w:r w:rsidR="00B950DA">
        <w:t>bộ phim</w:t>
      </w:r>
      <w:r>
        <w:t xml:space="preserve"> có thể được sử dụng trong các Recommendation Systems:</w:t>
      </w:r>
    </w:p>
    <w:p w14:paraId="793701CF" w14:textId="54AB477A" w:rsidR="00B950DA" w:rsidRDefault="00B950DA" w:rsidP="00B950DA">
      <w:pPr>
        <w:pStyle w:val="Nidungvnbn"/>
        <w:numPr>
          <w:ilvl w:val="0"/>
          <w:numId w:val="19"/>
        </w:numPr>
      </w:pPr>
      <w:r>
        <w:t>Diễn viên của phim:</w:t>
      </w:r>
      <w:r w:rsidR="00972D20">
        <w:t xml:space="preserve"> Một số người thích phim có diễn viên họ thích.</w:t>
      </w:r>
    </w:p>
    <w:p w14:paraId="3278EDD5" w14:textId="143F41E9" w:rsidR="00B950DA" w:rsidRDefault="00657403" w:rsidP="00B950DA">
      <w:pPr>
        <w:pStyle w:val="Nidungvnbn"/>
        <w:numPr>
          <w:ilvl w:val="0"/>
          <w:numId w:val="19"/>
        </w:numPr>
      </w:pPr>
      <w:r>
        <w:t>Đạo diễn</w:t>
      </w:r>
      <w:r w:rsidR="00B950DA">
        <w:t xml:space="preserve">: </w:t>
      </w:r>
      <w:r w:rsidR="00972D20">
        <w:t xml:space="preserve">Một số người </w:t>
      </w:r>
      <w:r>
        <w:t>thích phim của một đạo diễn.</w:t>
      </w:r>
    </w:p>
    <w:p w14:paraId="48C83D06" w14:textId="0C18D47B" w:rsidR="00B950DA" w:rsidRDefault="00657403" w:rsidP="00B950DA">
      <w:pPr>
        <w:pStyle w:val="Nidungvnbn"/>
        <w:numPr>
          <w:ilvl w:val="0"/>
          <w:numId w:val="19"/>
        </w:numPr>
      </w:pPr>
      <w:r>
        <w:t>Năm sản xuất bộ phim:</w:t>
      </w:r>
      <w:r w:rsidR="00972D20">
        <w:t xml:space="preserve"> Một số </w:t>
      </w:r>
      <w:r>
        <w:t>người thích phim cũ hoặc phim mới</w:t>
      </w:r>
      <w:r w:rsidR="00972D20">
        <w:t>.</w:t>
      </w:r>
    </w:p>
    <w:p w14:paraId="7D3CD7A9" w14:textId="77777777" w:rsidR="00657403" w:rsidRDefault="00657403" w:rsidP="00E500FF">
      <w:pPr>
        <w:pStyle w:val="Nidungvnbn"/>
        <w:numPr>
          <w:ilvl w:val="0"/>
          <w:numId w:val="19"/>
        </w:numPr>
      </w:pPr>
      <w:r>
        <w:t xml:space="preserve">Thể loại hoặc loại phim chung: Một số người chỉ </w:t>
      </w:r>
      <w:r w:rsidR="00972D20">
        <w:t>thích phim hài,</w:t>
      </w:r>
      <w:r>
        <w:t>…</w:t>
      </w:r>
    </w:p>
    <w:p w14:paraId="04B2A045" w14:textId="668A5978" w:rsidR="006D4EC0" w:rsidRPr="00972D20" w:rsidRDefault="00657403" w:rsidP="00657403">
      <w:pPr>
        <w:pStyle w:val="Nidungvnbn"/>
      </w:pPr>
      <w:r>
        <w:t>Xây dựng feature vector có 2 phương pháp chính là</w:t>
      </w:r>
      <w:r w:rsidR="00972D20">
        <w:t xml:space="preserve"> TF-IDF</w:t>
      </w:r>
      <w:r>
        <w:t xml:space="preserve"> và </w:t>
      </w:r>
      <w:r w:rsidR="00972D20">
        <w:t>biểu diễn nhị phân</w:t>
      </w:r>
      <w:r w:rsidR="00AB5CE9">
        <w:t>.</w:t>
      </w:r>
      <w:r w:rsidR="00E500FF">
        <w:t xml:space="preserve"> Ta sẽ chỉ giới thiệu sơ về biểu diễn nhị phân và tập trung nói về TF-IDF do bài thực nghiệm trong bài báo cáo này sẽ sử dụng phương pháp đó là TF-IDF.</w:t>
      </w:r>
    </w:p>
    <w:p w14:paraId="18369482" w14:textId="41ACF401" w:rsidR="006D4EC0" w:rsidRDefault="00AA77C5" w:rsidP="004F0CC0">
      <w:pPr>
        <w:pStyle w:val="Tiumccp2"/>
        <w:outlineLvl w:val="2"/>
      </w:pPr>
      <w:bookmarkStart w:id="22" w:name="_Toc70239677"/>
      <w:r w:rsidRPr="00AA77C5">
        <w:t>2.2.1 TF-IDF</w:t>
      </w:r>
      <w:bookmarkEnd w:id="22"/>
    </w:p>
    <w:p w14:paraId="53D183BC" w14:textId="6AAD097F" w:rsidR="0016364F" w:rsidRDefault="0016364F" w:rsidP="0016364F">
      <w:pPr>
        <w:pStyle w:val="Nidungvnbn"/>
      </w:pPr>
      <w:r w:rsidRPr="00C72511">
        <w:t xml:space="preserve">TF-IDF (Term Frequency – Inverse Document Frequency) là 1 kĩ thuật khai phá dữ liệu </w:t>
      </w:r>
      <w:r w:rsidRPr="001B0F55">
        <w:t>để phân loại</w:t>
      </w:r>
      <w:r>
        <w:t xml:space="preserve"> văn bản</w:t>
      </w:r>
      <w:r w:rsidRPr="00C72511">
        <w:t xml:space="preserve">. Trọng số này được sử dụng để đánh giá tầm quan trọng của một từ trong </w:t>
      </w:r>
      <w:r w:rsidR="00B23201">
        <w:t>văn bản nó</w:t>
      </w:r>
      <w:r>
        <w:t xml:space="preserve"> tăng</w:t>
      </w:r>
      <w:r w:rsidRPr="00C72511">
        <w:t xml:space="preserve"> phụ thuộc vào số lần từ xuất hiện trong văn bản bù lại bởi tần s</w:t>
      </w:r>
      <w:r w:rsidR="00C939B3">
        <w:t xml:space="preserve">uất của từ đó trong </w:t>
      </w:r>
      <w:r>
        <w:t>dữ liệu</w:t>
      </w:r>
      <w:r w:rsidR="00B23201">
        <w:t xml:space="preserve">. </w:t>
      </w:r>
    </w:p>
    <w:p w14:paraId="39F9E40B" w14:textId="22D8BFBC" w:rsidR="00AA77C5" w:rsidRDefault="00371353" w:rsidP="00371353">
      <w:pPr>
        <w:pStyle w:val="Nidungvnbn"/>
      </w:pPr>
      <w:r>
        <w:t>TF (</w:t>
      </w:r>
      <w:r w:rsidRPr="00371353">
        <w:t>Term Frequency</w:t>
      </w:r>
      <w:r>
        <w:t>)</w:t>
      </w:r>
      <w:r w:rsidRPr="00371353">
        <w:t xml:space="preserve"> là số lần term</w:t>
      </w:r>
      <w:r>
        <w:t>, nội dung đó</w:t>
      </w:r>
      <w:r w:rsidRPr="00371353">
        <w:t xml:space="preserve"> xuất hiện trong văn bản</w:t>
      </w:r>
      <w:r>
        <w:t>,</w:t>
      </w:r>
      <w:r w:rsidRPr="00371353">
        <w:t xml:space="preserve"> </w:t>
      </w:r>
      <w:r>
        <w:t>một</w:t>
      </w:r>
      <w:r w:rsidRPr="00371353">
        <w:t xml:space="preserve"> số term có thể xuất hiện nhiều lần trong một văn bản. </w:t>
      </w:r>
      <w:r>
        <w:t xml:space="preserve">Ta </w:t>
      </w:r>
      <w:r w:rsidR="00B23201">
        <w:t>nói ngắn gọn như sau</w:t>
      </w:r>
      <w:r>
        <w:t xml:space="preserve">: </w:t>
      </w:r>
      <w:r w:rsidR="00AA77C5" w:rsidRPr="00AA77C5">
        <w:t>TF(t, d) = (Số lần từ t xuất hiện trong văn bản d) / (tổng số từ trong d)</w:t>
      </w:r>
    </w:p>
    <w:p w14:paraId="6AD3E5E7" w14:textId="73EBDC34" w:rsidR="00AA77C5" w:rsidRPr="00AA77C5" w:rsidRDefault="00371353" w:rsidP="00371353">
      <w:pPr>
        <w:pStyle w:val="Nidungvnbn"/>
      </w:pPr>
      <w:r>
        <w:t>IDF</w:t>
      </w:r>
      <w:r w:rsidR="00B23201">
        <w:t xml:space="preserve"> </w:t>
      </w:r>
      <w:r>
        <w:t>(</w:t>
      </w:r>
      <w:r w:rsidRPr="00371353">
        <w:t>Inverse Document Frequency</w:t>
      </w:r>
      <w:r>
        <w:t xml:space="preserve">) </w:t>
      </w:r>
      <w:r w:rsidRPr="00371353">
        <w:t xml:space="preserve">đánh giá </w:t>
      </w:r>
      <w:r w:rsidR="00B23201">
        <w:t>độ</w:t>
      </w:r>
      <w:r w:rsidRPr="00371353">
        <w:t xml:space="preserve"> quan trọng của một term</w:t>
      </w:r>
      <w:r>
        <w:t xml:space="preserve">. Ta </w:t>
      </w:r>
      <w:r w:rsidR="00B23201">
        <w:t xml:space="preserve">có thể nói gọn như </w:t>
      </w:r>
      <w:r>
        <w:t xml:space="preserve">sau: </w:t>
      </w:r>
      <w:r w:rsidR="00AA77C5" w:rsidRPr="00AA77C5">
        <w:t>IDF(t, D) = log_e (Tổng văn bản trong tập D/ Số văn bản có từ t )</w:t>
      </w:r>
    </w:p>
    <w:p w14:paraId="4C17D938" w14:textId="77777777" w:rsidR="00AA77C5" w:rsidRPr="00AA77C5" w:rsidRDefault="00AA77C5" w:rsidP="00AA77C5">
      <w:pPr>
        <w:pStyle w:val="Nidungvnbn"/>
      </w:pPr>
      <w:r w:rsidRPr="00AA77C5">
        <w:t>Nhưng trong khi tính toán TF-IDF, log được sử dụng để làm giảm ảnh hưởng của các từ tần suất cao. Ví dụ: TF = 3 so với TF = 4 khác biệt rất lớn so với TF = 10 so với TF = 1000. Nói cách khác, mức độ liên quan của một từ trong tài liệu không thể được đo lường như một số liệu đếm đơn giản và do đó có phương trình dưới đây:</w:t>
      </w:r>
    </w:p>
    <w:p w14:paraId="1F47B205" w14:textId="77777777" w:rsidR="00B23201" w:rsidRDefault="00B23201" w:rsidP="00B23201">
      <w:pPr>
        <w:pStyle w:val="Caption"/>
        <w:keepNext/>
      </w:pPr>
      <w:r>
        <w:rPr>
          <w:noProof/>
        </w:rPr>
        <w:drawing>
          <wp:inline distT="0" distB="0" distL="0" distR="0" wp14:anchorId="3DDB71A2" wp14:editId="26A31E68">
            <wp:extent cx="4210050" cy="76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050" cy="762000"/>
                    </a:xfrm>
                    <a:prstGeom prst="rect">
                      <a:avLst/>
                    </a:prstGeom>
                  </pic:spPr>
                </pic:pic>
              </a:graphicData>
            </a:graphic>
          </wp:inline>
        </w:drawing>
      </w:r>
    </w:p>
    <w:p w14:paraId="61CA921C" w14:textId="38DD4D14" w:rsidR="00AA77C5" w:rsidRPr="00B23201" w:rsidRDefault="00B23201" w:rsidP="00B23201">
      <w:pPr>
        <w:pStyle w:val="Caption"/>
      </w:pPr>
      <w:bookmarkStart w:id="23" w:name="_Toc70236764"/>
      <w:r>
        <w:t>Hình 2.</w:t>
      </w:r>
      <w:fldSimple w:instr=" SEQ Hình_2. \* ARABIC ">
        <w:r w:rsidR="00B30CC4">
          <w:rPr>
            <w:noProof/>
          </w:rPr>
          <w:t>1</w:t>
        </w:r>
      </w:fldSimple>
      <w:r>
        <w:t xml:space="preserve"> C</w:t>
      </w:r>
      <w:r w:rsidRPr="00B23201">
        <w:t xml:space="preserve">ông thức </w:t>
      </w:r>
      <w:r>
        <w:t>tính TF</w:t>
      </w:r>
      <w:r w:rsidRPr="00B23201">
        <w:t>-</w:t>
      </w:r>
      <w:r>
        <w:t>IDF</w:t>
      </w:r>
      <w:bookmarkEnd w:id="23"/>
    </w:p>
    <w:p w14:paraId="41D37224" w14:textId="241E0239" w:rsidR="00B30CC4" w:rsidRDefault="00B30CC4" w:rsidP="00B30CC4">
      <w:pPr>
        <w:pStyle w:val="Nidungvnbn"/>
      </w:pPr>
      <w:r w:rsidRPr="00F17FEC">
        <w:lastRenderedPageBreak/>
        <w:t>Sau khi tính toán TF-IDF</w:t>
      </w:r>
      <w:r>
        <w:t xml:space="preserve"> để </w:t>
      </w:r>
      <w:r w:rsidRPr="00F17FEC">
        <w:t>xác định mục nào gần nhau hơn, gần với hồ sơ người dùng hơn</w:t>
      </w:r>
      <w:r>
        <w:t xml:space="preserve"> ta</w:t>
      </w:r>
      <w:r w:rsidRPr="00F17FEC">
        <w:t xml:space="preserve"> sử dụng</w:t>
      </w:r>
      <w:r w:rsidRPr="00B30CC4">
        <w:t xml:space="preserve"> độ tương đồng cosin</w:t>
      </w:r>
      <w:r>
        <w:t>, m</w:t>
      </w:r>
      <w:r w:rsidRPr="00F17FEC">
        <w:t>ô hình không gian vectơ tính toán độ gần nhau dựa trên góc giữa các vectơ.</w:t>
      </w:r>
    </w:p>
    <w:p w14:paraId="41D37035" w14:textId="06763DC0" w:rsidR="006D4EC0" w:rsidRDefault="00B30CC4" w:rsidP="004F0CC0">
      <w:pPr>
        <w:pStyle w:val="Tiumccp2"/>
        <w:outlineLvl w:val="2"/>
      </w:pPr>
      <w:bookmarkStart w:id="24" w:name="_Toc70239678"/>
      <w:r w:rsidRPr="00B30CC4">
        <w:t>2.2.2 Sử dụng biểu diễn nhị phân</w:t>
      </w:r>
      <w:bookmarkEnd w:id="24"/>
    </w:p>
    <w:p w14:paraId="012B92A5" w14:textId="05C3C95F" w:rsidR="00B30CC4" w:rsidRPr="00B30CC4" w:rsidRDefault="00B30CC4" w:rsidP="00B30CC4">
      <w:pPr>
        <w:pStyle w:val="Nidungvnbn"/>
      </w:pPr>
      <w:r>
        <w:t>Một cách khác để x</w:t>
      </w:r>
      <w:r w:rsidRPr="00B30CC4">
        <w:t>ây dựng feature vector</w:t>
      </w:r>
      <w:r>
        <w:t xml:space="preserve"> chính là sử dụng biểu diễn nhị phân. Để dễ hình hung hơn ta có ví dụ sau:</w:t>
      </w:r>
    </w:p>
    <w:p w14:paraId="336A3EFD" w14:textId="4A817745" w:rsidR="00E12E57" w:rsidRPr="00B30CC4" w:rsidRDefault="00B30CC4" w:rsidP="00B30CC4">
      <w:pPr>
        <w:pStyle w:val="Nidungvnbn"/>
      </w:pPr>
      <w:r w:rsidRPr="00B30CC4">
        <w:t>Ví dụ có ta có danh sách 6 bộ phim</w:t>
      </w:r>
      <w:r>
        <w:t xml:space="preserve"> và một hồ sơ người dùng</w:t>
      </w:r>
      <w:r w:rsidRPr="00B30CC4">
        <w:t>. Giá trị 0 thể hiện bộ phim đó không thuộc thể loại ở cột tương ứng, giá trị 1 thì thể hiện thuộc thể loại ở cột tương ứng.</w:t>
      </w:r>
      <w:r>
        <w:t xml:space="preserve"> Giá</w:t>
      </w:r>
      <w:r w:rsidRPr="00B30CC4">
        <w:t xml:space="preserve"> </w:t>
      </w:r>
      <w:r>
        <w:t xml:space="preserve">trị </w:t>
      </w:r>
      <w:r w:rsidRPr="00B30CC4">
        <w:t xml:space="preserve">1 </w:t>
      </w:r>
      <w:r>
        <w:t>ở cột user thể hiện sự</w:t>
      </w:r>
      <w:r w:rsidRPr="00B30CC4">
        <w:t xml:space="preserve"> quan tâm</w:t>
      </w:r>
      <w:r>
        <w:t xml:space="preserve"> ở cột tương ứng</w:t>
      </w:r>
      <w:r w:rsidRPr="00B30CC4">
        <w:t>,</w:t>
      </w:r>
      <w:r>
        <w:t xml:space="preserve"> giá trị -1 thể hiện sự không quan tâm, và trống thể hiện user</w:t>
      </w:r>
      <w:r w:rsidRPr="00B30CC4">
        <w:t xml:space="preserve"> chưa đánh giá</w:t>
      </w:r>
      <w:r>
        <w:t xml:space="preserve"> bộ phim đó</w:t>
      </w:r>
      <w:r w:rsidRPr="00B30CC4">
        <w:t xml:space="preserve">. Như </w:t>
      </w:r>
      <w:r>
        <w:t>hình dưới đây User 1 không</w:t>
      </w:r>
      <w:r w:rsidRPr="00B30CC4">
        <w:t xml:space="preserve"> quan tâm bộ phim </w:t>
      </w:r>
      <w:r>
        <w:t>City of Gold</w:t>
      </w:r>
      <w:r w:rsidRPr="00B30CC4">
        <w:t xml:space="preserve">, còn User 2 thì </w:t>
      </w:r>
      <w:r>
        <w:t>có, tương tự như vậy ở những dòng khác</w:t>
      </w:r>
      <w:r w:rsidRPr="00B30CC4">
        <w:t>.</w:t>
      </w:r>
    </w:p>
    <w:p w14:paraId="27835136" w14:textId="77777777" w:rsidR="00B30CC4" w:rsidRDefault="00B30CC4" w:rsidP="00B30CC4">
      <w:pPr>
        <w:pStyle w:val="Caption"/>
        <w:keepNext/>
      </w:pPr>
      <w:r>
        <w:rPr>
          <w:noProof/>
        </w:rPr>
        <w:drawing>
          <wp:inline distT="0" distB="0" distL="0" distR="0" wp14:anchorId="7F57DA7B" wp14:editId="50D3576B">
            <wp:extent cx="5791835"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1428750"/>
                    </a:xfrm>
                    <a:prstGeom prst="rect">
                      <a:avLst/>
                    </a:prstGeom>
                  </pic:spPr>
                </pic:pic>
              </a:graphicData>
            </a:graphic>
          </wp:inline>
        </w:drawing>
      </w:r>
    </w:p>
    <w:p w14:paraId="240FBC12" w14:textId="3A067C83" w:rsidR="00B32710" w:rsidRDefault="00B30CC4" w:rsidP="00B30CC4">
      <w:pPr>
        <w:pStyle w:val="Caption"/>
      </w:pPr>
      <w:bookmarkStart w:id="25" w:name="_Toc70236765"/>
      <w:r>
        <w:t>Hình 2.</w:t>
      </w:r>
      <w:fldSimple w:instr=" SEQ Hình_2. \* ARABIC ">
        <w:r>
          <w:rPr>
            <w:noProof/>
          </w:rPr>
          <w:t>2</w:t>
        </w:r>
      </w:fldSimple>
      <w:r>
        <w:t xml:space="preserve"> Sử dụng biểu diễn nhị phân</w:t>
      </w:r>
      <w:bookmarkEnd w:id="25"/>
    </w:p>
    <w:p w14:paraId="30CAA5B7" w14:textId="6271DDE6" w:rsidR="00B32710" w:rsidRDefault="00457EDA" w:rsidP="004F0CC0">
      <w:pPr>
        <w:pStyle w:val="Tiumccp1"/>
        <w:outlineLvl w:val="1"/>
      </w:pPr>
      <w:bookmarkStart w:id="26" w:name="_Toc70239679"/>
      <w:r>
        <w:t xml:space="preserve">2.3 </w:t>
      </w:r>
      <w:r w:rsidRPr="00457EDA">
        <w:t>Tìm mô hình cho mỗi user</w:t>
      </w:r>
      <w:r>
        <w:t xml:space="preserve"> - </w:t>
      </w:r>
      <w:r w:rsidR="00AF52ED">
        <w:t>x</w:t>
      </w:r>
      <w:r w:rsidRPr="00457EDA">
        <w:t>ây dựng hàm mất mát</w:t>
      </w:r>
      <w:bookmarkEnd w:id="26"/>
    </w:p>
    <w:p w14:paraId="263BE61C" w14:textId="11649A17" w:rsidR="00457EDA" w:rsidRDefault="00457EDA" w:rsidP="00457EDA">
      <w:pPr>
        <w:pStyle w:val="Nidungvnbn"/>
      </w:pPr>
      <w:r w:rsidRPr="00D61580">
        <w:t>Bài toán đi</w:t>
      </w:r>
      <w:r w:rsidR="0002700E">
        <w:t xml:space="preserve"> tìm mô hình</w:t>
      </w:r>
      <w:r w:rsidRPr="00D61580">
        <w:t xml:space="preserve"> cho mỗi user có thể được coi là một bài toán Regression hoặc Classification. Dữ liệu trai</w:t>
      </w:r>
      <w:r w:rsidR="0002700E">
        <w:t xml:space="preserve">ning để xây dựng mô hình </w:t>
      </w:r>
      <w:r w:rsidRPr="00D61580">
        <w:t xml:space="preserve">là các cặp (item profile, ratings). </w:t>
      </w:r>
      <w:r w:rsidR="00D06928" w:rsidRPr="008B51B3">
        <w:t>Mục tiêu của hệ thống khuyến nghị là dự đoán các khoả</w:t>
      </w:r>
      <w:r w:rsidR="00D06928">
        <w:t xml:space="preserve">ng trống trong ma trận tiện ích bằng việc điền vào các giá trị thiếu </w:t>
      </w:r>
      <w:r w:rsidRPr="00D61580">
        <w:t xml:space="preserve">khi áp dụng mô hình </w:t>
      </w:r>
      <w:r w:rsidR="00D06928">
        <w:t xml:space="preserve">nào đó </w:t>
      </w:r>
      <w:r w:rsidRPr="00D61580">
        <w:t>lên chúng.</w:t>
      </w:r>
    </w:p>
    <w:p w14:paraId="62F79943" w14:textId="267DCE95" w:rsidR="00457EDA" w:rsidRDefault="00457EDA" w:rsidP="00457EDA">
      <w:pPr>
        <w:pStyle w:val="Nidungvnbn"/>
      </w:pPr>
      <w:r w:rsidRPr="00F31CC2">
        <w:t xml:space="preserve">Việc lựa chọn mô hình nào tuỳ thuộc vào </w:t>
      </w:r>
      <w:r w:rsidR="00D06928">
        <w:t>hệ thống chúng ta hướng tới</w:t>
      </w:r>
      <w:r w:rsidRPr="00F31CC2">
        <w:t xml:space="preserve">. </w:t>
      </w:r>
      <w:r w:rsidR="00D06928">
        <w:t>Trong báo cáo này t</w:t>
      </w:r>
      <w:r w:rsidR="0002700E">
        <w:t>a</w:t>
      </w:r>
      <w:r w:rsidRPr="00F31CC2">
        <w:t xml:space="preserve"> sẽ lấy ví dụ về</w:t>
      </w:r>
      <w:r w:rsidR="0002700E">
        <w:t xml:space="preserve"> mô hình tuyến tính.</w:t>
      </w:r>
    </w:p>
    <w:p w14:paraId="4811F182" w14:textId="120CFB70" w:rsidR="004844DD" w:rsidRDefault="004844DD" w:rsidP="004844DD">
      <w:pPr>
        <w:pStyle w:val="Nidungvnbn"/>
      </w:pPr>
      <w:bookmarkStart w:id="27" w:name="_Hlk66631098"/>
      <w:bookmarkStart w:id="28" w:name="_Toc67816770"/>
      <w:r>
        <w:t>Mô hình tuyến tính:</w:t>
      </w:r>
    </w:p>
    <w:p w14:paraId="4FBF780E" w14:textId="504A28F4" w:rsidR="00457EDA" w:rsidRDefault="00457EDA" w:rsidP="00457EDA">
      <w:pPr>
        <w:pStyle w:val="Nidungvnbn"/>
      </w:pPr>
      <w:r w:rsidRPr="00F31CC2">
        <w:lastRenderedPageBreak/>
        <w:t xml:space="preserve">Giả sử rằng users là N, items là M, </w:t>
      </w:r>
      <w:r w:rsidR="00D06928" w:rsidRPr="00D06928">
        <w:t>Y ma trận user-item</w:t>
      </w:r>
      <w:r w:rsidRPr="00F31CC2">
        <w:t xml:space="preserve">. </w:t>
      </w:r>
      <w:r w:rsidR="00D06928">
        <w:t>Trong đó thành phần ở</w:t>
      </w:r>
      <w:r w:rsidRPr="00F31CC2">
        <w:t xml:space="preserve"> </w:t>
      </w:r>
      <w:r w:rsidR="00D06928">
        <w:t>y(n,m</w:t>
      </w:r>
      <w:r w:rsidR="00D06928" w:rsidRPr="00D06928">
        <w:t>)</w:t>
      </w:r>
      <w:r w:rsidRPr="00F31CC2">
        <w:t xml:space="preserve"> là mức độ quan tâm của user thứ n lên sản phẩm thứ m mà hệ thống đã thu thập được. Ma trận Y bị </w:t>
      </w:r>
      <w:r w:rsidR="00D06928">
        <w:t>thiếu các giá trị và có nhiều ô trống</w:t>
      </w:r>
      <w:r w:rsidRPr="00F31CC2">
        <w:t xml:space="preserve">. </w:t>
      </w:r>
      <w:r w:rsidR="00D06928">
        <w:t>R là ma trận rated hoặc</w:t>
      </w:r>
      <w:r w:rsidRPr="00F31CC2">
        <w:t xml:space="preserve"> not</w:t>
      </w:r>
      <w:r w:rsidR="00D06928">
        <w:t xml:space="preserve"> rated</w:t>
      </w:r>
      <w:r w:rsidRPr="00F31CC2">
        <w:t xml:space="preserve"> thể hiện một user đã </w:t>
      </w:r>
      <w:r w:rsidR="00D06928">
        <w:t>đánh giá item đó chưa</w:t>
      </w:r>
      <w:r w:rsidRPr="00F31CC2">
        <w:t xml:space="preserve">. </w:t>
      </w:r>
    </w:p>
    <w:p w14:paraId="6EC0E075" w14:textId="51D4A546" w:rsidR="00457EDA" w:rsidRPr="004844DD" w:rsidRDefault="00457EDA" w:rsidP="004844DD">
      <w:pPr>
        <w:pStyle w:val="Nidungvnbn"/>
        <w:rPr>
          <w:vertAlign w:val="subscript"/>
        </w:rPr>
      </w:pPr>
      <w:r w:rsidRPr="00F31CC2">
        <w:t>Giả sử rằng ta có thể tì</w:t>
      </w:r>
      <w:r w:rsidR="004844DD">
        <w:t>m được một mô hình cho mỗi user</w:t>
      </w:r>
      <w:r w:rsidRPr="00F31CC2">
        <w:t xml:space="preserve"> có thể tính được bằng một hàm tuyến tính:</w:t>
      </w:r>
      <w:r w:rsidR="004844DD">
        <w:t xml:space="preserve"> y</w:t>
      </w:r>
      <w:r w:rsidR="004844DD">
        <w:rPr>
          <w:vertAlign w:val="subscript"/>
        </w:rPr>
        <w:t xml:space="preserve">mn </w:t>
      </w:r>
      <w:r w:rsidR="004844DD">
        <w:t>= x</w:t>
      </w:r>
      <w:r w:rsidR="004844DD">
        <w:rPr>
          <w:vertAlign w:val="subscript"/>
        </w:rPr>
        <w:t>m</w:t>
      </w:r>
      <w:r w:rsidR="004844DD">
        <w:t>w</w:t>
      </w:r>
      <w:r w:rsidR="004844DD">
        <w:rPr>
          <w:vertAlign w:val="subscript"/>
        </w:rPr>
        <w:t>n +</w:t>
      </w:r>
      <w:r w:rsidR="004844DD">
        <w:t>b</w:t>
      </w:r>
      <w:r w:rsidR="004844DD">
        <w:rPr>
          <w:vertAlign w:val="subscript"/>
        </w:rPr>
        <w:t xml:space="preserve">n </w:t>
      </w:r>
      <w:r>
        <w:t>(X</w:t>
      </w:r>
      <w:r w:rsidRPr="00F31CC2">
        <w:rPr>
          <w:vertAlign w:val="subscript"/>
        </w:rPr>
        <w:t>m</w:t>
      </w:r>
      <w:r>
        <w:t xml:space="preserve"> là một vector hàng</w:t>
      </w:r>
      <w:r w:rsidR="004844DD" w:rsidRPr="004844DD">
        <w:t xml:space="preserve"> đặc trưng của item m</w:t>
      </w:r>
      <w:r>
        <w:t>)</w:t>
      </w:r>
    </w:p>
    <w:p w14:paraId="786FD4C6" w14:textId="1DB0902F" w:rsidR="00457EDA" w:rsidRDefault="00457EDA" w:rsidP="00457EDA">
      <w:pPr>
        <w:pStyle w:val="Nidungvnbn"/>
      </w:pPr>
      <w:r>
        <w:t>Xét một user thứ n, nếu training set là tập hợp c</w:t>
      </w:r>
      <w:r w:rsidR="004844DD">
        <w:t>ác thành phần đã được điền của y</w:t>
      </w:r>
      <w:r w:rsidRPr="00F31CC2">
        <w:rPr>
          <w:vertAlign w:val="subscript"/>
        </w:rPr>
        <w:t>n</w:t>
      </w:r>
      <w:r>
        <w:t>, ta có th</w:t>
      </w:r>
      <w:r w:rsidR="004844DD">
        <w:t>ể xây dựng hàm mất mát tương tự:</w:t>
      </w:r>
    </w:p>
    <w:p w14:paraId="75429BE6" w14:textId="77777777" w:rsidR="00457EDA" w:rsidRDefault="00457EDA" w:rsidP="004844DD">
      <w:pPr>
        <w:pStyle w:val="Caption"/>
      </w:pPr>
      <w:r>
        <w:rPr>
          <w:noProof/>
        </w:rPr>
        <w:drawing>
          <wp:inline distT="0" distB="0" distL="0" distR="0" wp14:anchorId="1589A3EE" wp14:editId="5C629409">
            <wp:extent cx="4162425" cy="666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2425" cy="666750"/>
                    </a:xfrm>
                    <a:prstGeom prst="rect">
                      <a:avLst/>
                    </a:prstGeom>
                  </pic:spPr>
                </pic:pic>
              </a:graphicData>
            </a:graphic>
          </wp:inline>
        </w:drawing>
      </w:r>
    </w:p>
    <w:p w14:paraId="1763BD05" w14:textId="587CBCF1" w:rsidR="00457EDA" w:rsidRDefault="004844DD" w:rsidP="00457EDA">
      <w:pPr>
        <w:pStyle w:val="Nidungvnbn"/>
      </w:pPr>
      <w:r>
        <w:t>T</w:t>
      </w:r>
      <w:r w:rsidR="00457EDA" w:rsidRPr="00F31CC2">
        <w:t>rung bình cộng của lỗi được dùng, và mất mát L</w:t>
      </w:r>
      <w:r w:rsidR="00457EDA" w:rsidRPr="00F31CC2">
        <w:rPr>
          <w:vertAlign w:val="subscript"/>
        </w:rPr>
        <w:t>n</w:t>
      </w:r>
      <w:r w:rsidR="00457EDA" w:rsidRPr="00F31CC2">
        <w:t xml:space="preserve"> được viết lại thành:</w:t>
      </w:r>
    </w:p>
    <w:p w14:paraId="68572309" w14:textId="77777777" w:rsidR="00457EDA" w:rsidRDefault="00457EDA" w:rsidP="004844DD">
      <w:pPr>
        <w:pStyle w:val="Caption"/>
      </w:pPr>
      <w:r>
        <w:rPr>
          <w:noProof/>
        </w:rPr>
        <w:drawing>
          <wp:inline distT="0" distB="0" distL="0" distR="0" wp14:anchorId="4CD60E69" wp14:editId="4AF3B69F">
            <wp:extent cx="4486275" cy="704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6275" cy="704850"/>
                    </a:xfrm>
                    <a:prstGeom prst="rect">
                      <a:avLst/>
                    </a:prstGeom>
                  </pic:spPr>
                </pic:pic>
              </a:graphicData>
            </a:graphic>
          </wp:inline>
        </w:drawing>
      </w:r>
    </w:p>
    <w:p w14:paraId="71E7EF47" w14:textId="7B84D224" w:rsidR="00457EDA" w:rsidRDefault="00457EDA" w:rsidP="00457EDA">
      <w:pPr>
        <w:pStyle w:val="Nidungvnbn"/>
        <w:jc w:val="left"/>
      </w:pPr>
      <w:r w:rsidRPr="00D72C9D">
        <w:t xml:space="preserve">Trong đó </w:t>
      </w:r>
      <w:r>
        <w:t>S</w:t>
      </w:r>
      <w:r w:rsidRPr="00D72C9D">
        <w:rPr>
          <w:vertAlign w:val="subscript"/>
        </w:rPr>
        <w:t>n</w:t>
      </w:r>
      <w:r w:rsidRPr="00D72C9D">
        <w:t xml:space="preserve"> là số lượng </w:t>
      </w:r>
      <w:r w:rsidR="004844DD">
        <w:t>các items mà user thứ n đã đánh giá:</w:t>
      </w:r>
    </w:p>
    <w:p w14:paraId="69D35CEB" w14:textId="77777777" w:rsidR="00457EDA" w:rsidRDefault="00457EDA" w:rsidP="00457EDA">
      <w:pPr>
        <w:pStyle w:val="Nidungvnbn"/>
        <w:jc w:val="center"/>
      </w:pPr>
      <w:r>
        <w:rPr>
          <w:noProof/>
        </w:rPr>
        <w:drawing>
          <wp:inline distT="0" distB="0" distL="0" distR="0" wp14:anchorId="02B1E1DC" wp14:editId="7D325E34">
            <wp:extent cx="1638300" cy="72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8300" cy="723900"/>
                    </a:xfrm>
                    <a:prstGeom prst="rect">
                      <a:avLst/>
                    </a:prstGeom>
                  </pic:spPr>
                </pic:pic>
              </a:graphicData>
            </a:graphic>
          </wp:inline>
        </w:drawing>
      </w:r>
    </w:p>
    <w:bookmarkEnd w:id="27"/>
    <w:bookmarkEnd w:id="28"/>
    <w:p w14:paraId="16FC2A10" w14:textId="0C7948D2" w:rsidR="00457EDA" w:rsidRDefault="00457EDA" w:rsidP="00102B90">
      <w:pPr>
        <w:pStyle w:val="Nidungvnbn"/>
      </w:pPr>
      <w:r w:rsidRPr="007D665F">
        <w:t xml:space="preserve">Vì </w:t>
      </w:r>
      <w:r w:rsidR="00102B90">
        <w:t>hàm mục tiêu</w:t>
      </w:r>
      <w:r w:rsidRPr="007D665F">
        <w:t xml:space="preserve"> chỉ phụ thuộc vào các items đã </w:t>
      </w:r>
      <w:r w:rsidR="00102B90">
        <w:t>đánh giá</w:t>
      </w:r>
      <w:r w:rsidRPr="007D665F">
        <w:t xml:space="preserve">, ta có thể rút gọn nó </w:t>
      </w:r>
      <w:r w:rsidR="00102B90">
        <w:t>như sau</w:t>
      </w:r>
      <w:r w:rsidRPr="007D665F">
        <w:t>:</w:t>
      </w:r>
    </w:p>
    <w:p w14:paraId="62E6596A" w14:textId="77777777" w:rsidR="00457EDA" w:rsidRDefault="00457EDA" w:rsidP="00457EDA">
      <w:pPr>
        <w:pStyle w:val="Nidungvnbn"/>
        <w:ind w:firstLine="0"/>
        <w:jc w:val="center"/>
      </w:pPr>
      <w:r>
        <w:rPr>
          <w:noProof/>
        </w:rPr>
        <w:drawing>
          <wp:inline distT="0" distB="0" distL="0" distR="0" wp14:anchorId="1054F452" wp14:editId="262DA8E9">
            <wp:extent cx="392430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533400"/>
                    </a:xfrm>
                    <a:prstGeom prst="rect">
                      <a:avLst/>
                    </a:prstGeom>
                  </pic:spPr>
                </pic:pic>
              </a:graphicData>
            </a:graphic>
          </wp:inline>
        </w:drawing>
      </w:r>
    </w:p>
    <w:p w14:paraId="576D84B5" w14:textId="690F2ECE" w:rsidR="00457EDA" w:rsidRDefault="00102B90" w:rsidP="00102B90">
      <w:pPr>
        <w:pStyle w:val="Nidungvnbn"/>
      </w:pPr>
      <w:r>
        <w:t>Đây chính</w:t>
      </w:r>
      <w:r w:rsidR="00457EDA" w:rsidRPr="007D665F">
        <w:t xml:space="preserve"> là hàm m</w:t>
      </w:r>
      <w:r>
        <w:t>ất mát của Ridge Regression.</w:t>
      </w:r>
    </w:p>
    <w:p w14:paraId="6DE57812" w14:textId="77777777" w:rsidR="00457EDA" w:rsidRDefault="00457EDA" w:rsidP="00457EDA">
      <w:pPr>
        <w:pStyle w:val="Tiumccp1"/>
      </w:pPr>
    </w:p>
    <w:p w14:paraId="5751083C" w14:textId="74812BB4" w:rsidR="00B32710" w:rsidRDefault="00B32710" w:rsidP="0064580B">
      <w:pPr>
        <w:pStyle w:val="Nidungvnbn"/>
        <w:ind w:firstLine="0"/>
      </w:pPr>
    </w:p>
    <w:p w14:paraId="208924C1" w14:textId="75610CB2" w:rsidR="00891092" w:rsidRDefault="00891092" w:rsidP="0064580B">
      <w:pPr>
        <w:pStyle w:val="Nidungvnbn"/>
        <w:ind w:firstLine="0"/>
      </w:pPr>
    </w:p>
    <w:p w14:paraId="124826BC" w14:textId="54FF31FC" w:rsidR="00963566" w:rsidRDefault="00963566" w:rsidP="00963566">
      <w:pPr>
        <w:pStyle w:val="Chng"/>
        <w:outlineLvl w:val="0"/>
      </w:pPr>
      <w:bookmarkStart w:id="29" w:name="_Toc70239680"/>
      <w:r>
        <w:lastRenderedPageBreak/>
        <w:t>CHƯƠNG 3 – THỰC NGHIỆM</w:t>
      </w:r>
      <w:bookmarkEnd w:id="29"/>
      <w:r>
        <w:t xml:space="preserve"> </w:t>
      </w:r>
    </w:p>
    <w:p w14:paraId="7B19E9E3" w14:textId="60DA7833" w:rsidR="00963566" w:rsidRDefault="002845E9" w:rsidP="002845E9">
      <w:pPr>
        <w:pStyle w:val="Nidungvnbn"/>
      </w:pPr>
      <w:r>
        <w:t>H</w:t>
      </w:r>
      <w:r w:rsidRPr="002845E9">
        <w:t xml:space="preserve">ệ thống khuyến nghị (Recommender systems) với mục đích là đề xuất các mặt hàng có liên quan cho người dùng. </w:t>
      </w:r>
      <w:r>
        <w:t xml:space="preserve">Từ bài báo cáo ta có hai mô hình chính để giải quyết bài toán của hệ thống khuyến nghị đó là </w:t>
      </w:r>
      <w:r w:rsidRPr="002845E9">
        <w:t>Collaborative</w:t>
      </w:r>
      <w:r>
        <w:t xml:space="preserve"> và Content-based.</w:t>
      </w:r>
      <w:r w:rsidR="008E30B1">
        <w:t xml:space="preserve"> </w:t>
      </w:r>
    </w:p>
    <w:p w14:paraId="384230F7" w14:textId="23AD3BEB" w:rsidR="008E30B1" w:rsidRDefault="008E30B1" w:rsidP="002845E9">
      <w:pPr>
        <w:pStyle w:val="Nidungvnbn"/>
      </w:pPr>
      <w:r>
        <w:t xml:space="preserve">Hệ thống khuyến nghị trong phần thực nghiệm của bài báo cáo sẽ chủ yếu dựa trên phương pháp Content-base. </w:t>
      </w:r>
      <w:r w:rsidRPr="008E30B1">
        <w:t>Apache Spark là một framework mã nguồn mở tính toán cụm, phát triển vào năm 2009 bởi AMPLab. Spark cung cấp một giao diện để lập trình toàn bộ các cụm với tính song song dữ liệu ngầm, xử lý dữ liệu theo thời gian thực, vừa nhận dữ liệu từ các nguồn vừa thực hiện việc xử lý dữ liệu vừa nhận và khả năng chịu lỗi</w:t>
      </w:r>
      <w:r>
        <w:t xml:space="preserve">. Bằng việc áp dụng </w:t>
      </w:r>
      <w:r w:rsidRPr="008E30B1">
        <w:t>PySpark</w:t>
      </w:r>
      <w:r>
        <w:t xml:space="preserve"> để giải quyết bài toán ta có thể xử lý song song dữ liệu và cải thiện hiệu suất thực thi của chương trình.</w:t>
      </w:r>
    </w:p>
    <w:p w14:paraId="3EA9FC62" w14:textId="33CF6880" w:rsidR="008E30B1" w:rsidRDefault="009F3D60" w:rsidP="008E30B1">
      <w:pPr>
        <w:pStyle w:val="Nidungvnbn"/>
      </w:pPr>
      <w:r>
        <w:t>Dưới đây là</w:t>
      </w:r>
      <w:r w:rsidR="00AC322E">
        <w:t xml:space="preserve"> đ</w:t>
      </w:r>
      <w:r w:rsidR="008E30B1">
        <w:t>ường link</w:t>
      </w:r>
      <w:r w:rsidR="00AC322E">
        <w:t xml:space="preserve"> </w:t>
      </w:r>
      <w:r>
        <w:t>source</w:t>
      </w:r>
      <w:r w:rsidR="008E30B1">
        <w:t xml:space="preserve"> code của hệ thống khuyến nghị sử dụng Py</w:t>
      </w:r>
      <w:r w:rsidR="00DF713C">
        <w:t>Spark và theo cách thông thường</w:t>
      </w:r>
      <w:r w:rsidR="008E30B1">
        <w:t>:</w:t>
      </w:r>
    </w:p>
    <w:p w14:paraId="1A442464" w14:textId="56C2F050" w:rsidR="008E30B1" w:rsidRDefault="001622F3" w:rsidP="003A0BE2">
      <w:pPr>
        <w:pStyle w:val="Nidungvnbn"/>
        <w:rPr>
          <w:rStyle w:val="Hyperlink"/>
        </w:rPr>
      </w:pPr>
      <w:hyperlink r:id="rId19" w:history="1">
        <w:r w:rsidR="008E30B1" w:rsidRPr="003A0BE2">
          <w:rPr>
            <w:rStyle w:val="Hyperlink"/>
          </w:rPr>
          <w:t>https://colab.research.google.com/drive/18LO5s30RFiEyfQuHewwxnX2YRtf8FZJp?usp=sharing&amp;fbclid=IwAR1xlTJe6Cgwz0caJy_YAj03ireTWR3b2ZSddK_oRZmDndF2caAyWgjFDg8</w:t>
        </w:r>
      </w:hyperlink>
    </w:p>
    <w:p w14:paraId="1C5FAD65" w14:textId="7DE05DC8" w:rsidR="003A0BE2" w:rsidRDefault="00AC322E" w:rsidP="003A0BE2">
      <w:pPr>
        <w:pStyle w:val="Nidungvnbn"/>
        <w:ind w:firstLine="0"/>
      </w:pPr>
      <w:r>
        <w:tab/>
        <w:t>Dữ liệu của bài thực nghiệm này được lấy từ kaggle bao gồm những dữ liệu về các bộ phim như tên bộ phim, id , t</w:t>
      </w:r>
      <w:r w:rsidR="003A0BE2">
        <w:t>hể loại, ngôn ngữ, độ phổ biến (</w:t>
      </w:r>
      <w:r w:rsidR="003A0BE2" w:rsidRPr="003A0BE2">
        <w:t>credits.csv</w:t>
      </w:r>
      <w:r w:rsidR="003A0BE2">
        <w:t xml:space="preserve">, </w:t>
      </w:r>
      <w:r w:rsidR="003A0BE2" w:rsidRPr="003A0BE2">
        <w:t>ratings.csv</w:t>
      </w:r>
      <w:r w:rsidR="003A0BE2">
        <w:t xml:space="preserve">, </w:t>
      </w:r>
      <w:r w:rsidR="003A0BE2" w:rsidRPr="003A0BE2">
        <w:t>movies_metadata.csv</w:t>
      </w:r>
      <w:r w:rsidR="003A0BE2">
        <w:t xml:space="preserve">…). </w:t>
      </w:r>
      <w:r>
        <w:t>Truy cập đường link sau</w:t>
      </w:r>
      <w:r w:rsidR="003A0BE2">
        <w:t xml:space="preserve"> đây</w:t>
      </w:r>
      <w:r>
        <w:t xml:space="preserve"> để tải về dataset :</w:t>
      </w:r>
      <w:r w:rsidR="003A0BE2">
        <w:t xml:space="preserve"> </w:t>
      </w:r>
    </w:p>
    <w:p w14:paraId="237AC05D" w14:textId="7980B1C4" w:rsidR="003A0BE2" w:rsidRPr="003A0BE2" w:rsidRDefault="001622F3" w:rsidP="003A0BE2">
      <w:pPr>
        <w:pStyle w:val="Nidungvnbn"/>
      </w:pPr>
      <w:hyperlink r:id="rId20" w:history="1">
        <w:r w:rsidR="003A0BE2" w:rsidRPr="003A0BE2">
          <w:rPr>
            <w:rStyle w:val="Hyperlink"/>
          </w:rPr>
          <w:t>https://www.kaggle.com/rounakbanik/the-movies-dataset</w:t>
        </w:r>
      </w:hyperlink>
    </w:p>
    <w:p w14:paraId="6FA5D903" w14:textId="62B1ACA7" w:rsidR="0049217D" w:rsidRDefault="0049217D" w:rsidP="008E30B1">
      <w:pPr>
        <w:pStyle w:val="Nidungvnbn"/>
        <w:ind w:firstLine="0"/>
      </w:pPr>
    </w:p>
    <w:p w14:paraId="55397D8D" w14:textId="7DEB5318" w:rsidR="0049217D" w:rsidRDefault="0049217D" w:rsidP="008E30B1">
      <w:pPr>
        <w:pStyle w:val="Nidungvnbn"/>
        <w:ind w:firstLine="0"/>
      </w:pPr>
    </w:p>
    <w:p w14:paraId="47DFB50E" w14:textId="7EBC8F92" w:rsidR="0049217D" w:rsidRDefault="0049217D" w:rsidP="008E30B1">
      <w:pPr>
        <w:pStyle w:val="Nidungvnbn"/>
        <w:ind w:firstLine="0"/>
      </w:pPr>
    </w:p>
    <w:p w14:paraId="22DCD61E" w14:textId="61CA8310" w:rsidR="0049217D" w:rsidRDefault="0049217D" w:rsidP="008E30B1">
      <w:pPr>
        <w:pStyle w:val="Nidungvnbn"/>
        <w:ind w:firstLine="0"/>
      </w:pPr>
    </w:p>
    <w:p w14:paraId="43C9CF3F" w14:textId="1AE9B6E6" w:rsidR="003A0BE2" w:rsidRDefault="003A0BE2" w:rsidP="008E30B1">
      <w:pPr>
        <w:pStyle w:val="Nidungvnbn"/>
        <w:ind w:firstLine="0"/>
      </w:pPr>
    </w:p>
    <w:p w14:paraId="131A65CE" w14:textId="0C27EBB5" w:rsidR="00185D79" w:rsidRDefault="00185D79" w:rsidP="008E30B1">
      <w:pPr>
        <w:pStyle w:val="Nidungvnbn"/>
        <w:ind w:firstLine="0"/>
      </w:pPr>
    </w:p>
    <w:p w14:paraId="728A28DC" w14:textId="77777777" w:rsidR="00185D79" w:rsidRDefault="00185D79" w:rsidP="008E30B1">
      <w:pPr>
        <w:pStyle w:val="Nidungvnbn"/>
        <w:ind w:firstLine="0"/>
      </w:pPr>
      <w:bookmarkStart w:id="30" w:name="_GoBack"/>
      <w:bookmarkEnd w:id="30"/>
    </w:p>
    <w:p w14:paraId="154D9CAD" w14:textId="1156F69F" w:rsidR="008E30B1" w:rsidRDefault="008E30B1" w:rsidP="008E30B1">
      <w:pPr>
        <w:pStyle w:val="Nidungvnbn"/>
      </w:pPr>
      <w:r>
        <w:lastRenderedPageBreak/>
        <w:t>Input</w:t>
      </w:r>
      <w:r w:rsidR="00AC322E">
        <w:t xml:space="preserve"> của bài toán</w:t>
      </w:r>
      <w:r>
        <w:t>:</w:t>
      </w:r>
      <w:r w:rsidR="00776496">
        <w:t xml:space="preserve"> </w:t>
      </w:r>
      <w:r w:rsidR="00776496" w:rsidRPr="00776496">
        <w:t>Đầu tiên chúng ta cần có dữ liệu về</w:t>
      </w:r>
      <w:r w:rsidR="00DC3C37">
        <w:t xml:space="preserve"> các</w:t>
      </w:r>
      <w:r w:rsidR="00776496" w:rsidRPr="00776496">
        <w:t xml:space="preserve"> users, items, feedback</w:t>
      </w:r>
      <w:r w:rsidR="006C6C59">
        <w:t>.</w:t>
      </w:r>
    </w:p>
    <w:p w14:paraId="5ED7A8DD" w14:textId="53128912" w:rsidR="008E30B1" w:rsidRDefault="008E30B1" w:rsidP="008E30B1">
      <w:pPr>
        <w:pStyle w:val="Nidungvnbn"/>
      </w:pPr>
      <w:r>
        <w:t>Output</w:t>
      </w:r>
      <w:r w:rsidR="00AC322E">
        <w:t xml:space="preserve"> của bài toán</w:t>
      </w:r>
      <w:r>
        <w:t>:</w:t>
      </w:r>
      <w:r w:rsidR="0049217D">
        <w:t xml:space="preserve"> </w:t>
      </w:r>
      <w:r w:rsidR="00776496">
        <w:t xml:space="preserve">Các </w:t>
      </w:r>
      <w:r w:rsidR="0049217D">
        <w:t>đề xuất hoặc dự đoán</w:t>
      </w:r>
      <w:r w:rsidR="00776496">
        <w:t xml:space="preserve"> bộ phim</w:t>
      </w:r>
      <w:r w:rsidR="0049217D">
        <w:t xml:space="preserve"> liên quan mà người dùng có thể thích hơn.</w:t>
      </w:r>
    </w:p>
    <w:p w14:paraId="5E836037" w14:textId="77777777" w:rsidR="00776496" w:rsidRDefault="00392759" w:rsidP="00776496">
      <w:pPr>
        <w:pStyle w:val="Caption"/>
        <w:keepNext/>
      </w:pPr>
      <w:r>
        <w:rPr>
          <w:noProof/>
        </w:rPr>
        <w:drawing>
          <wp:inline distT="0" distB="0" distL="0" distR="0" wp14:anchorId="5F867A06" wp14:editId="6D8D7F9F">
            <wp:extent cx="5809070" cy="26479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401" t="25449" r="46058" b="36817"/>
                    <a:stretch/>
                  </pic:blipFill>
                  <pic:spPr bwMode="auto">
                    <a:xfrm>
                      <a:off x="0" y="0"/>
                      <a:ext cx="5860000" cy="2671165"/>
                    </a:xfrm>
                    <a:prstGeom prst="rect">
                      <a:avLst/>
                    </a:prstGeom>
                    <a:ln>
                      <a:noFill/>
                    </a:ln>
                    <a:extLst>
                      <a:ext uri="{53640926-AAD7-44D8-BBD7-CCE9431645EC}">
                        <a14:shadowObscured xmlns:a14="http://schemas.microsoft.com/office/drawing/2010/main"/>
                      </a:ext>
                    </a:extLst>
                  </pic:spPr>
                </pic:pic>
              </a:graphicData>
            </a:graphic>
          </wp:inline>
        </w:drawing>
      </w:r>
    </w:p>
    <w:p w14:paraId="5CBF29A8" w14:textId="3FCCF2A2" w:rsidR="00392759" w:rsidRPr="00392759" w:rsidRDefault="00776496" w:rsidP="00776496">
      <w:pPr>
        <w:pStyle w:val="Caption"/>
      </w:pPr>
      <w:bookmarkStart w:id="31" w:name="_Toc70231480"/>
      <w:r>
        <w:t>Hình 3.</w:t>
      </w:r>
      <w:fldSimple w:instr=" SEQ Hình_3. \* ARABIC ">
        <w:r>
          <w:rPr>
            <w:noProof/>
          </w:rPr>
          <w:t>2</w:t>
        </w:r>
      </w:fldSimple>
      <w:r>
        <w:t xml:space="preserve"> Hệ thống đề xuất các bộ phim liên quan</w:t>
      </w:r>
      <w:bookmarkEnd w:id="31"/>
    </w:p>
    <w:p w14:paraId="1C0749BB" w14:textId="3C601F62" w:rsidR="008E30B1" w:rsidRDefault="00447CFD" w:rsidP="009F3D60">
      <w:pPr>
        <w:pStyle w:val="Nidungvnbn"/>
      </w:pPr>
      <w:r>
        <w:t>Hệ thống khuyến nghị</w:t>
      </w:r>
      <w:r w:rsidR="009F3D60">
        <w:t xml:space="preserve"> trong bài báo cáo sẽ sử dụng</w:t>
      </w:r>
      <w:r>
        <w:t xml:space="preserve"> </w:t>
      </w:r>
      <w:r w:rsidR="009F3D60">
        <w:t>p</w:t>
      </w:r>
      <w:r w:rsidRPr="00447CFD">
        <w:t>hương pháp gợi ý dựa theo nội dung (Content-based)</w:t>
      </w:r>
      <w:r w:rsidR="009F3D60">
        <w:t>: Thuật toán này sử dụng</w:t>
      </w:r>
      <w:r w:rsidR="009F3D60" w:rsidRPr="009F3D60">
        <w:t xml:space="preserve"> thông tin mô tả của item, biểu diễn </w:t>
      </w:r>
      <w:r w:rsidR="00DC3C37">
        <w:t xml:space="preserve"> các </w:t>
      </w:r>
      <w:r w:rsidR="009F3D60" w:rsidRPr="009F3D60">
        <w:t xml:space="preserve">item dưới dạng vec-tơ. Sau đó dùng các vec-tơ này để </w:t>
      </w:r>
      <w:r w:rsidR="00DC3C37">
        <w:t>tìm</w:t>
      </w:r>
      <w:r w:rsidR="009F3D60" w:rsidRPr="009F3D60">
        <w:t xml:space="preserve"> mô hình của mỗi user</w:t>
      </w:r>
      <w:r w:rsidR="00DC3C37">
        <w:t xml:space="preserve"> hay</w:t>
      </w:r>
      <w:r w:rsidR="009F3D60" w:rsidRPr="009F3D60">
        <w:t xml:space="preserve"> ma trận trọng số của user với mỗi item</w:t>
      </w:r>
      <w:r w:rsidR="009F3D60">
        <w:t xml:space="preserve"> và</w:t>
      </w:r>
      <w:r w:rsidR="003A0BE2">
        <w:t xml:space="preserve"> từ đó</w:t>
      </w:r>
      <w:r w:rsidR="009F3D60">
        <w:t xml:space="preserve"> đề xuất hoặc dự đoán loại mặt hàng mà người dùng có thể thích hơn.</w:t>
      </w:r>
    </w:p>
    <w:p w14:paraId="7B63F595" w14:textId="65E2760D" w:rsidR="00963566" w:rsidRDefault="00963566" w:rsidP="0064580B">
      <w:pPr>
        <w:pStyle w:val="Nidungvnbn"/>
        <w:ind w:firstLine="0"/>
      </w:pPr>
    </w:p>
    <w:p w14:paraId="3BD7B953" w14:textId="549D147A" w:rsidR="00963566" w:rsidRDefault="00963566" w:rsidP="0064580B">
      <w:pPr>
        <w:pStyle w:val="Nidungvnbn"/>
        <w:ind w:firstLine="0"/>
      </w:pPr>
    </w:p>
    <w:p w14:paraId="29277C57" w14:textId="07D440E5" w:rsidR="00963566" w:rsidRDefault="00963566" w:rsidP="0064580B">
      <w:pPr>
        <w:pStyle w:val="Nidungvnbn"/>
        <w:ind w:firstLine="0"/>
      </w:pPr>
    </w:p>
    <w:p w14:paraId="090CF10D" w14:textId="58D1614F" w:rsidR="00963566" w:rsidRDefault="00963566" w:rsidP="0064580B">
      <w:pPr>
        <w:pStyle w:val="Nidungvnbn"/>
        <w:ind w:firstLine="0"/>
      </w:pPr>
    </w:p>
    <w:p w14:paraId="738EEF2F" w14:textId="27D63153" w:rsidR="009F3D60" w:rsidRDefault="009F3D60" w:rsidP="0064580B">
      <w:pPr>
        <w:pStyle w:val="Nidungvnbn"/>
        <w:ind w:firstLine="0"/>
      </w:pPr>
    </w:p>
    <w:p w14:paraId="250F5D70" w14:textId="24916B28" w:rsidR="009F3D60" w:rsidRDefault="009F3D60" w:rsidP="0064580B">
      <w:pPr>
        <w:pStyle w:val="Nidungvnbn"/>
        <w:ind w:firstLine="0"/>
      </w:pPr>
    </w:p>
    <w:p w14:paraId="79C89294" w14:textId="60C27AAA" w:rsidR="003A0BE2" w:rsidRDefault="003A0BE2" w:rsidP="0064580B">
      <w:pPr>
        <w:pStyle w:val="Nidungvnbn"/>
        <w:ind w:firstLine="0"/>
      </w:pPr>
    </w:p>
    <w:p w14:paraId="3BFDB3A2" w14:textId="77777777" w:rsidR="003A0BE2" w:rsidRDefault="003A0BE2" w:rsidP="0064580B">
      <w:pPr>
        <w:pStyle w:val="Nidungvnbn"/>
        <w:ind w:firstLine="0"/>
      </w:pPr>
    </w:p>
    <w:p w14:paraId="786D93B8" w14:textId="30EC27AE" w:rsidR="00E10E27" w:rsidRDefault="00E10E27" w:rsidP="005E1321">
      <w:pPr>
        <w:pStyle w:val="Chng"/>
        <w:outlineLvl w:val="0"/>
      </w:pPr>
      <w:bookmarkStart w:id="32" w:name="_Toc70239681"/>
      <w:r>
        <w:lastRenderedPageBreak/>
        <w:t xml:space="preserve">CHƯƠNG 4 </w:t>
      </w:r>
      <w:r w:rsidRPr="00917885">
        <w:t xml:space="preserve">– </w:t>
      </w:r>
      <w:r>
        <w:t>KẾT LUẬN</w:t>
      </w:r>
      <w:bookmarkEnd w:id="32"/>
      <w:r>
        <w:t xml:space="preserve"> </w:t>
      </w:r>
    </w:p>
    <w:p w14:paraId="2C573E71" w14:textId="019539A6" w:rsidR="00D17AC5" w:rsidRDefault="00B3662C" w:rsidP="00D17AC5">
      <w:pPr>
        <w:pStyle w:val="Nidungvnbn"/>
      </w:pPr>
      <w:r w:rsidRPr="00164442">
        <w:t>Dữ liệu lớn (Big data) là việc xử lý một tập hợp dữ liệu rất lớn và phức tạp</w:t>
      </w:r>
      <w:r>
        <w:t>.</w:t>
      </w:r>
      <w:r w:rsidRPr="00164442">
        <w:t xml:space="preserve"> </w:t>
      </w:r>
      <w:r w:rsidR="00D17AC5">
        <w:t>Ngày nay</w:t>
      </w:r>
      <w:r>
        <w:t xml:space="preserve"> t</w:t>
      </w:r>
      <w:r w:rsidRPr="00164442">
        <w:t>ập dữ liệu đang tăng rất nhanh vì chúng được thu thập bởi số lượng thiết bị internet vạn vật ngày càng rẻ và nhiều</w:t>
      </w:r>
      <w:r>
        <w:t>,</w:t>
      </w:r>
      <w:r w:rsidRPr="00164442">
        <w:t xml:space="preserve"> </w:t>
      </w:r>
      <w:r>
        <w:t>k</w:t>
      </w:r>
      <w:r w:rsidRPr="00164442">
        <w:t xml:space="preserve">hả năng lưu trữ thông tin của thế giới đã tăng </w:t>
      </w:r>
      <w:r>
        <w:t xml:space="preserve">tạo ra các </w:t>
      </w:r>
      <w:r w:rsidRPr="00164442">
        <w:t>thách thức như phân tích, thu thập, giám sát dữ li</w:t>
      </w:r>
      <w:r>
        <w:t xml:space="preserve">ệu, tìm kiếm, chia sẻ, lưu trữ,… </w:t>
      </w:r>
    </w:p>
    <w:p w14:paraId="0EAA3BCA" w14:textId="07E30C30" w:rsidR="00CF6C5E" w:rsidRDefault="00D17AC5" w:rsidP="00D17AC5">
      <w:pPr>
        <w:pStyle w:val="Nidungvnbn"/>
      </w:pPr>
      <w:r w:rsidRPr="00D17AC5">
        <w:t>Hệ thống đề xuất là một cơ chế lọc thông tin cố gắng dự đoán xếp hạng mà người dùng sẽ cho một sản phẩm cụ thể</w:t>
      </w:r>
      <w:r>
        <w:t xml:space="preserve">. </w:t>
      </w:r>
      <w:r w:rsidR="00963566">
        <w:t>Hệ thống đề xuất mở ra cơ hội mới để truy xuất thông tin được cá nhân hóa trên Internet. Nó cũng giúp giảm vấn đề quá tải thông tin, cho phép người dùng có quyền truy cập vào các sản phẩm, dịch vụ mà không có sẵn trên hệ thống. Từ bài báo cáo ta biết được hai kỹ thuật truyền thống cho các hệ thống khuyến nghị và nêu bật những điểm mạnh và thách thức của chúng từ đó cải thiện kỹ thuật đề xuất.</w:t>
      </w:r>
      <w:r w:rsidR="00CF6C5E" w:rsidRPr="00CF6C5E">
        <w:t xml:space="preserve"> </w:t>
      </w:r>
    </w:p>
    <w:p w14:paraId="6D7A0821" w14:textId="2F103D5C" w:rsidR="00B3662C" w:rsidRDefault="00CF6C5E" w:rsidP="00D17AC5">
      <w:pPr>
        <w:pStyle w:val="Nidungvnbn"/>
      </w:pPr>
      <w:r w:rsidRPr="00CF6C5E">
        <w:t>Apache Spark là một framework mã nguồn mở tính toán cụm.</w:t>
      </w:r>
      <w:r w:rsidR="00D17AC5">
        <w:t xml:space="preserve"> </w:t>
      </w:r>
      <w:r w:rsidRPr="00CF6C5E">
        <w:t>Spark cung cấp một giao diện để lập trình toàn bộ các cụm với tính song song dữ liệu ngầm, xử lý dữ liệu theo thời gian thực, vừa nhận dữ liệu từ các nguồn vừa thực hiện việc xử lý dữ liệu vừa nhận và khả năng chịu lỗi</w:t>
      </w:r>
      <w:r w:rsidR="00D17AC5">
        <w:t>. Áp dụng spark vào bài toán hệ thống khuyến nghị ta thấy được hiệu suất thực thi đã tăng lên. Qua bài báo cáo ta thấy t</w:t>
      </w:r>
      <w:r w:rsidR="00D17AC5" w:rsidRPr="00D17AC5">
        <w:t>huật toán song song khó viết hơn so với những thuật toán tuần tự</w:t>
      </w:r>
      <w:r w:rsidR="00D17AC5">
        <w:t xml:space="preserve">, </w:t>
      </w:r>
      <w:r w:rsidR="00D17AC5" w:rsidRPr="00D17AC5">
        <w:t>vì sự tương tranh tạo ra nhiều lớp mới tiềm tàng các lỗi phần mềm, trong đó lỗi điều kiện ganh đua là phổ biến nhất</w:t>
      </w:r>
      <w:r w:rsidR="00D17AC5">
        <w:t>.</w:t>
      </w:r>
    </w:p>
    <w:p w14:paraId="5288C0D9" w14:textId="3B9A0C2B" w:rsidR="00C11429" w:rsidRPr="00B3662C" w:rsidRDefault="00C11429" w:rsidP="00B3662C">
      <w:pPr>
        <w:pStyle w:val="Nidungvnbn"/>
      </w:pPr>
    </w:p>
    <w:p w14:paraId="1FD18E96" w14:textId="2D03E04F" w:rsidR="00C11429" w:rsidRDefault="00C11429" w:rsidP="00B600B4">
      <w:pPr>
        <w:pStyle w:val="Nidungvnbn"/>
        <w:ind w:firstLine="0"/>
        <w:rPr>
          <w:sz w:val="28"/>
          <w:szCs w:val="28"/>
        </w:rPr>
      </w:pPr>
    </w:p>
    <w:p w14:paraId="08C10F7E" w14:textId="426FFB88" w:rsidR="00C11429" w:rsidRDefault="00C11429" w:rsidP="00B600B4">
      <w:pPr>
        <w:pStyle w:val="Nidungvnbn"/>
        <w:ind w:firstLine="0"/>
        <w:rPr>
          <w:sz w:val="28"/>
          <w:szCs w:val="28"/>
        </w:rPr>
      </w:pPr>
    </w:p>
    <w:p w14:paraId="04337178" w14:textId="6B8797E7" w:rsidR="009B4199" w:rsidRDefault="009B4199" w:rsidP="00B600B4">
      <w:pPr>
        <w:pStyle w:val="Nidungvnbn"/>
        <w:ind w:firstLine="0"/>
        <w:rPr>
          <w:sz w:val="28"/>
          <w:szCs w:val="28"/>
        </w:rPr>
      </w:pPr>
    </w:p>
    <w:p w14:paraId="4BDB5707" w14:textId="77777777" w:rsidR="00CB6EA5" w:rsidRDefault="00CB6EA5" w:rsidP="00B600B4">
      <w:pPr>
        <w:pStyle w:val="Nidungvnbn"/>
        <w:ind w:firstLine="0"/>
        <w:rPr>
          <w:sz w:val="28"/>
          <w:szCs w:val="28"/>
        </w:rPr>
      </w:pPr>
    </w:p>
    <w:p w14:paraId="6077E967" w14:textId="2E86DECE" w:rsidR="008B51B3" w:rsidRDefault="008B51B3" w:rsidP="00B600B4">
      <w:pPr>
        <w:pStyle w:val="Nidungvnbn"/>
        <w:ind w:firstLine="0"/>
        <w:rPr>
          <w:sz w:val="28"/>
          <w:szCs w:val="28"/>
        </w:rPr>
      </w:pPr>
    </w:p>
    <w:p w14:paraId="071E565D" w14:textId="3033FDE5" w:rsidR="0016364F" w:rsidRDefault="0016364F" w:rsidP="00B600B4">
      <w:pPr>
        <w:pStyle w:val="Nidungvnbn"/>
        <w:ind w:firstLine="0"/>
        <w:rPr>
          <w:sz w:val="28"/>
          <w:szCs w:val="28"/>
        </w:rPr>
      </w:pPr>
    </w:p>
    <w:p w14:paraId="19CABB6F" w14:textId="351E6A0B" w:rsidR="0016364F" w:rsidRDefault="0016364F" w:rsidP="00B600B4">
      <w:pPr>
        <w:pStyle w:val="Nidungvnbn"/>
        <w:ind w:firstLine="0"/>
        <w:rPr>
          <w:sz w:val="28"/>
          <w:szCs w:val="28"/>
        </w:rPr>
      </w:pPr>
    </w:p>
    <w:p w14:paraId="62ACB962" w14:textId="54353367" w:rsidR="00D065A9" w:rsidRDefault="00D065A9" w:rsidP="001239D3">
      <w:pPr>
        <w:pStyle w:val="Chng"/>
        <w:jc w:val="center"/>
        <w:outlineLvl w:val="0"/>
      </w:pPr>
      <w:bookmarkStart w:id="33" w:name="_Toc70239682"/>
      <w:r>
        <w:lastRenderedPageBreak/>
        <w:t>TÀI LIỆU KHAM THẢO</w:t>
      </w:r>
      <w:bookmarkEnd w:id="33"/>
    </w:p>
    <w:p w14:paraId="57FDAC5F" w14:textId="77777777" w:rsidR="00D17AC5" w:rsidRDefault="001622F3" w:rsidP="00D17AC5">
      <w:pPr>
        <w:numPr>
          <w:ilvl w:val="0"/>
          <w:numId w:val="9"/>
        </w:numPr>
        <w:spacing w:line="360" w:lineRule="auto"/>
        <w:ind w:left="992" w:hanging="357"/>
        <w:jc w:val="both"/>
        <w:rPr>
          <w:rStyle w:val="Hyperlink"/>
          <w:color w:val="auto"/>
          <w:u w:val="none"/>
        </w:rPr>
      </w:pPr>
      <w:hyperlink r:id="rId22" w:history="1">
        <w:r w:rsidR="00D17AC5" w:rsidRPr="0021251A">
          <w:rPr>
            <w:rStyle w:val="Hyperlink"/>
          </w:rPr>
          <w:t>http://snap.stanford.edu/class/cs246-2015/slides/07-recsys1.pdf</w:t>
        </w:r>
      </w:hyperlink>
    </w:p>
    <w:p w14:paraId="39CAAF20" w14:textId="77777777" w:rsidR="00D17AC5" w:rsidRDefault="001622F3" w:rsidP="00D17AC5">
      <w:pPr>
        <w:numPr>
          <w:ilvl w:val="0"/>
          <w:numId w:val="9"/>
        </w:numPr>
        <w:spacing w:line="360" w:lineRule="auto"/>
        <w:ind w:left="992" w:hanging="357"/>
        <w:jc w:val="both"/>
        <w:rPr>
          <w:rStyle w:val="Hyperlink"/>
          <w:color w:val="auto"/>
          <w:u w:val="none"/>
        </w:rPr>
      </w:pPr>
      <w:hyperlink r:id="rId23" w:history="1">
        <w:r w:rsidR="00D17AC5" w:rsidRPr="0021251A">
          <w:rPr>
            <w:rStyle w:val="Hyperlink"/>
          </w:rPr>
          <w:t>http://infolab.stanford.edu/~ullman/mmds/ch9.pdf</w:t>
        </w:r>
      </w:hyperlink>
    </w:p>
    <w:p w14:paraId="2FAD26B5" w14:textId="77777777" w:rsidR="00D17AC5" w:rsidRDefault="001622F3" w:rsidP="00D17AC5">
      <w:pPr>
        <w:numPr>
          <w:ilvl w:val="0"/>
          <w:numId w:val="9"/>
        </w:numPr>
        <w:spacing w:line="360" w:lineRule="auto"/>
        <w:ind w:left="992" w:hanging="357"/>
        <w:jc w:val="both"/>
        <w:rPr>
          <w:rStyle w:val="Hyperlink"/>
          <w:color w:val="auto"/>
          <w:u w:val="none"/>
        </w:rPr>
      </w:pPr>
      <w:hyperlink r:id="rId24" w:history="1">
        <w:r w:rsidR="00D17AC5" w:rsidRPr="0021251A">
          <w:rPr>
            <w:rStyle w:val="Hyperlink"/>
          </w:rPr>
          <w:t>https://towardsdatascience.com/introduction-to-recommender-systems-6c66cf15ada</w:t>
        </w:r>
      </w:hyperlink>
    </w:p>
    <w:p w14:paraId="20B2BD8E" w14:textId="00D39367" w:rsidR="00D17AC5" w:rsidRPr="009F3D60" w:rsidRDefault="001622F3" w:rsidP="00D17AC5">
      <w:pPr>
        <w:numPr>
          <w:ilvl w:val="0"/>
          <w:numId w:val="9"/>
        </w:numPr>
        <w:spacing w:line="360" w:lineRule="auto"/>
        <w:ind w:left="992" w:hanging="357"/>
        <w:jc w:val="both"/>
        <w:rPr>
          <w:rStyle w:val="Hyperlink"/>
          <w:color w:val="auto"/>
          <w:u w:val="none"/>
        </w:rPr>
      </w:pPr>
      <w:hyperlink r:id="rId25" w:history="1">
        <w:r w:rsidR="00D17AC5" w:rsidRPr="0021251A">
          <w:rPr>
            <w:rStyle w:val="Hyperlink"/>
          </w:rPr>
          <w:t>https://viblo.asia/p/gioi-thieu-ve-he-thong-goi-y-recommender-systems-hoac-recommendation-systems-maGK78yOZj2</w:t>
        </w:r>
      </w:hyperlink>
    </w:p>
    <w:p w14:paraId="1EB94B7A" w14:textId="77777777" w:rsidR="00E34B9A" w:rsidRDefault="001622F3" w:rsidP="00E34B9A">
      <w:pPr>
        <w:numPr>
          <w:ilvl w:val="0"/>
          <w:numId w:val="9"/>
        </w:numPr>
        <w:spacing w:line="360" w:lineRule="auto"/>
        <w:ind w:left="992" w:hanging="357"/>
        <w:jc w:val="both"/>
        <w:rPr>
          <w:rStyle w:val="Hyperlink"/>
          <w:color w:val="auto"/>
          <w:u w:val="none"/>
        </w:rPr>
      </w:pPr>
      <w:hyperlink r:id="rId26" w:history="1">
        <w:r w:rsidR="009F3D60" w:rsidRPr="00E07543">
          <w:rPr>
            <w:rStyle w:val="Hyperlink"/>
          </w:rPr>
          <w:t>https://viblo.asia/p/tim-hieu-ve-content-based-filtering-phuong-phap-goi-y-dua-theo-noi-dung-phan-1-V3m5WGBg5O7</w:t>
        </w:r>
      </w:hyperlink>
    </w:p>
    <w:p w14:paraId="759DC697" w14:textId="77777777" w:rsidR="0016364F" w:rsidRDefault="001622F3" w:rsidP="0016364F">
      <w:pPr>
        <w:numPr>
          <w:ilvl w:val="0"/>
          <w:numId w:val="9"/>
        </w:numPr>
        <w:spacing w:line="360" w:lineRule="auto"/>
        <w:ind w:left="992" w:hanging="357"/>
        <w:jc w:val="both"/>
        <w:rPr>
          <w:rStyle w:val="Hyperlink"/>
          <w:color w:val="auto"/>
          <w:u w:val="none"/>
        </w:rPr>
      </w:pPr>
      <w:hyperlink r:id="rId27" w:history="1">
        <w:r w:rsidR="00E34B9A" w:rsidRPr="00E34B9A">
          <w:rPr>
            <w:rStyle w:val="Hyperlink"/>
          </w:rPr>
          <w:t>https://machinelearningcoban.com/2017/05/17/contentbasedrecommendersys/</w:t>
        </w:r>
      </w:hyperlink>
    </w:p>
    <w:p w14:paraId="75BCE1C1" w14:textId="77777777" w:rsidR="0016364F" w:rsidRDefault="001622F3" w:rsidP="0016364F">
      <w:pPr>
        <w:numPr>
          <w:ilvl w:val="0"/>
          <w:numId w:val="9"/>
        </w:numPr>
        <w:spacing w:line="360" w:lineRule="auto"/>
        <w:ind w:left="992" w:hanging="357"/>
        <w:jc w:val="both"/>
        <w:rPr>
          <w:rStyle w:val="Hyperlink"/>
          <w:color w:val="auto"/>
          <w:u w:val="none"/>
        </w:rPr>
      </w:pPr>
      <w:hyperlink r:id="rId28" w:history="1">
        <w:r w:rsidR="0016364F" w:rsidRPr="00DD0C72">
          <w:rPr>
            <w:rStyle w:val="Hyperlink"/>
          </w:rPr>
          <w:t>https://nguyenvanhieu.vn/tf-idf-la-gi/</w:t>
        </w:r>
      </w:hyperlink>
    </w:p>
    <w:p w14:paraId="584FB29C" w14:textId="502F893B" w:rsidR="0016364F" w:rsidRPr="0016364F" w:rsidRDefault="001622F3" w:rsidP="0016364F">
      <w:pPr>
        <w:numPr>
          <w:ilvl w:val="0"/>
          <w:numId w:val="9"/>
        </w:numPr>
        <w:spacing w:line="360" w:lineRule="auto"/>
        <w:ind w:left="992" w:hanging="357"/>
        <w:jc w:val="both"/>
        <w:rPr>
          <w:rStyle w:val="Hyperlink"/>
          <w:color w:val="auto"/>
          <w:u w:val="none"/>
        </w:rPr>
      </w:pPr>
      <w:hyperlink r:id="rId29" w:history="1">
        <w:r w:rsidR="0016364F" w:rsidRPr="00DD0C72">
          <w:rPr>
            <w:rStyle w:val="Hyperlink"/>
          </w:rPr>
          <w:t>https://quyv.wordpress.com/2016/07/30/bag-of-words-tf-idf/</w:t>
        </w:r>
      </w:hyperlink>
    </w:p>
    <w:p w14:paraId="2DFFB323" w14:textId="77777777" w:rsidR="00E34B9A" w:rsidRDefault="00E34B9A" w:rsidP="00E34B9A">
      <w:pPr>
        <w:numPr>
          <w:ilvl w:val="0"/>
          <w:numId w:val="9"/>
        </w:numPr>
        <w:spacing w:line="360" w:lineRule="auto"/>
        <w:ind w:left="992" w:hanging="357"/>
        <w:jc w:val="both"/>
        <w:rPr>
          <w:rStyle w:val="Hyperlink"/>
          <w:color w:val="auto"/>
          <w:u w:val="none"/>
        </w:rPr>
      </w:pPr>
      <w:r w:rsidRPr="00E34B9A">
        <w:rPr>
          <w:rStyle w:val="Hyperlink"/>
          <w:color w:val="auto"/>
          <w:u w:val="none"/>
        </w:rPr>
        <w:t>Pasquale Lops, Marco de Gemmis, Giovanni Semeraro, “Content-based Recommender Systems: State of the Art and Trends”, 2011</w:t>
      </w:r>
    </w:p>
    <w:p w14:paraId="05BD9A8A" w14:textId="77777777" w:rsidR="00E34B9A" w:rsidRDefault="00E34B9A" w:rsidP="00E34B9A">
      <w:pPr>
        <w:numPr>
          <w:ilvl w:val="0"/>
          <w:numId w:val="9"/>
        </w:numPr>
        <w:spacing w:line="360" w:lineRule="auto"/>
        <w:ind w:left="992" w:hanging="357"/>
        <w:jc w:val="both"/>
        <w:rPr>
          <w:rStyle w:val="Hyperlink"/>
          <w:color w:val="auto"/>
          <w:u w:val="none"/>
        </w:rPr>
      </w:pPr>
      <w:r w:rsidRPr="00E34B9A">
        <w:rPr>
          <w:rStyle w:val="Hyperlink"/>
          <w:color w:val="auto"/>
          <w:u w:val="none"/>
        </w:rPr>
        <w:t xml:space="preserve">Content Based Recommendations - Stanford University </w:t>
      </w:r>
    </w:p>
    <w:p w14:paraId="1AB485A9" w14:textId="77D6C7D8" w:rsidR="00E34B9A" w:rsidRDefault="001622F3" w:rsidP="00E34B9A">
      <w:pPr>
        <w:spacing w:line="360" w:lineRule="auto"/>
        <w:ind w:left="992"/>
        <w:jc w:val="both"/>
        <w:rPr>
          <w:rStyle w:val="Hyperlink"/>
          <w:color w:val="auto"/>
          <w:u w:val="none"/>
        </w:rPr>
      </w:pPr>
      <w:hyperlink r:id="rId30" w:history="1">
        <w:r w:rsidR="00E34B9A" w:rsidRPr="00905B62">
          <w:rPr>
            <w:rStyle w:val="Hyperlink"/>
          </w:rPr>
          <w:t>https://www.youtube.com/watch?v=2uxXPzm-7FY</w:t>
        </w:r>
      </w:hyperlink>
    </w:p>
    <w:p w14:paraId="6E7E9109" w14:textId="537716DA" w:rsidR="00E34B9A" w:rsidRPr="00E34B9A" w:rsidRDefault="00E34B9A" w:rsidP="00E34B9A">
      <w:pPr>
        <w:numPr>
          <w:ilvl w:val="0"/>
          <w:numId w:val="9"/>
        </w:numPr>
        <w:spacing w:line="360" w:lineRule="auto"/>
        <w:ind w:left="992" w:hanging="357"/>
        <w:jc w:val="both"/>
        <w:rPr>
          <w:rStyle w:val="Hyperlink"/>
          <w:color w:val="auto"/>
          <w:u w:val="none"/>
        </w:rPr>
      </w:pPr>
      <w:r w:rsidRPr="00E34B9A">
        <w:rPr>
          <w:rStyle w:val="Hyperlink"/>
          <w:color w:val="auto"/>
          <w:u w:val="none"/>
        </w:rPr>
        <w:t>Theodosios Siomos, “Parallel Implementation of Basic Recommendation Algorithms”, 2018</w:t>
      </w:r>
    </w:p>
    <w:p w14:paraId="39F0135E" w14:textId="77777777" w:rsidR="009F3D60" w:rsidRDefault="009F3D60" w:rsidP="009F3D60">
      <w:pPr>
        <w:spacing w:line="360" w:lineRule="auto"/>
        <w:ind w:left="1080"/>
        <w:jc w:val="both"/>
        <w:rPr>
          <w:rStyle w:val="Hyperlink"/>
          <w:color w:val="auto"/>
          <w:u w:val="none"/>
        </w:rPr>
      </w:pPr>
    </w:p>
    <w:p w14:paraId="7D9BBA73" w14:textId="77777777" w:rsidR="00993EB1" w:rsidRPr="007963A8" w:rsidRDefault="00993EB1" w:rsidP="00FA2060">
      <w:pPr>
        <w:spacing w:line="360" w:lineRule="auto"/>
        <w:jc w:val="both"/>
        <w:rPr>
          <w:rStyle w:val="Hyperlink"/>
          <w:color w:val="auto"/>
          <w:sz w:val="26"/>
          <w:szCs w:val="26"/>
          <w:u w:val="none"/>
        </w:rPr>
      </w:pPr>
    </w:p>
    <w:p w14:paraId="71B4A0F4" w14:textId="5A219A6E" w:rsidR="007E7FF7" w:rsidRDefault="007E7FF7" w:rsidP="007C6D7D">
      <w:pPr>
        <w:pStyle w:val="Nidungvnbn"/>
      </w:pPr>
    </w:p>
    <w:sectPr w:rsidR="007E7FF7" w:rsidSect="00DB7595">
      <w:headerReference w:type="default" r:id="rId3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6A6473" w14:textId="77777777" w:rsidR="001622F3" w:rsidRDefault="001622F3" w:rsidP="00453AB1">
      <w:r>
        <w:separator/>
      </w:r>
    </w:p>
  </w:endnote>
  <w:endnote w:type="continuationSeparator" w:id="0">
    <w:p w14:paraId="05873B5A" w14:textId="77777777" w:rsidR="001622F3" w:rsidRDefault="001622F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88E16D93-D2D4-4DDD-A091-7B435B0FA9B1}"/>
  </w:font>
  <w:font w:name="Cambria">
    <w:panose1 w:val="02040503050406030204"/>
    <w:charset w:val="00"/>
    <w:family w:val="roman"/>
    <w:pitch w:val="variable"/>
    <w:sig w:usb0="E00006FF" w:usb1="420024FF" w:usb2="02000000" w:usb3="00000000" w:csb0="0000019F" w:csb1="00000000"/>
    <w:embedRegular r:id="rId2" w:fontKey="{BDB2CB10-A66A-448D-862C-E0A31ADF42FA}"/>
    <w:embedBold r:id="rId3" w:fontKey="{A84EF33F-BC8D-457B-A32A-20A1E0377E71}"/>
    <w:embedBoldItalic r:id="rId4" w:fontKey="{7D187A07-F364-43AC-9244-1B09F61DCA29}"/>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5" w:fontKey="{7CE120AD-E682-463B-AE2E-335AF6F4D2FD}"/>
  </w:font>
  <w:font w:name="Consolas">
    <w:panose1 w:val="020B0609020204030204"/>
    <w:charset w:val="00"/>
    <w:family w:val="modern"/>
    <w:pitch w:val="fixed"/>
    <w:sig w:usb0="E00006FF" w:usb1="0000FCFF" w:usb2="00000001" w:usb3="00000000" w:csb0="0000019F" w:csb1="00000000"/>
    <w:embedRegular r:id="rId6" w:fontKey="{BBE49340-EC5A-4453-A677-8C9655584D24}"/>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7AE495" w14:textId="77777777" w:rsidR="001622F3" w:rsidRDefault="001622F3" w:rsidP="00453AB1">
      <w:r>
        <w:separator/>
      </w:r>
    </w:p>
  </w:footnote>
  <w:footnote w:type="continuationSeparator" w:id="0">
    <w:p w14:paraId="2BC397EF" w14:textId="77777777" w:rsidR="001622F3" w:rsidRDefault="001622F3"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1D2B9" w14:textId="77777777" w:rsidR="00E500FF" w:rsidRDefault="00E500FF">
    <w:pPr>
      <w:pStyle w:val="Header"/>
      <w:jc w:val="center"/>
    </w:pPr>
  </w:p>
  <w:p w14:paraId="423DD794" w14:textId="77777777" w:rsidR="00E500FF" w:rsidRDefault="00E500F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5316732"/>
      <w:docPartObj>
        <w:docPartGallery w:val="Page Numbers (Top of Page)"/>
        <w:docPartUnique/>
      </w:docPartObj>
    </w:sdtPr>
    <w:sdtEndPr>
      <w:rPr>
        <w:noProof/>
      </w:rPr>
    </w:sdtEndPr>
    <w:sdtContent>
      <w:p w14:paraId="3A78C547" w14:textId="2D14D35A" w:rsidR="00E500FF" w:rsidRDefault="00E500FF">
        <w:pPr>
          <w:pStyle w:val="Header"/>
          <w:jc w:val="center"/>
        </w:pPr>
        <w:r>
          <w:fldChar w:fldCharType="begin"/>
        </w:r>
        <w:r>
          <w:instrText xml:space="preserve"> PAGE   \* MERGEFORMAT </w:instrText>
        </w:r>
        <w:r>
          <w:fldChar w:fldCharType="separate"/>
        </w:r>
        <w:r w:rsidR="00185D79">
          <w:rPr>
            <w:noProof/>
          </w:rPr>
          <w:t>iv</w:t>
        </w:r>
        <w:r>
          <w:rPr>
            <w:noProof/>
          </w:rPr>
          <w:fldChar w:fldCharType="end"/>
        </w:r>
      </w:p>
    </w:sdtContent>
  </w:sdt>
  <w:p w14:paraId="46350E08" w14:textId="77777777" w:rsidR="00E500FF" w:rsidRDefault="00E500F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3F554F2" w14:textId="07A29EF4" w:rsidR="00E500FF" w:rsidRDefault="00E500FF">
        <w:pPr>
          <w:pStyle w:val="Header"/>
          <w:jc w:val="center"/>
        </w:pPr>
        <w:r>
          <w:fldChar w:fldCharType="begin"/>
        </w:r>
        <w:r>
          <w:instrText xml:space="preserve"> PAGE   \* MERGEFORMAT </w:instrText>
        </w:r>
        <w:r>
          <w:fldChar w:fldCharType="separate"/>
        </w:r>
        <w:r w:rsidR="00185D79">
          <w:rPr>
            <w:noProof/>
          </w:rPr>
          <w:t>15</w:t>
        </w:r>
        <w:r>
          <w:rPr>
            <w:noProof/>
          </w:rPr>
          <w:fldChar w:fldCharType="end"/>
        </w:r>
      </w:p>
    </w:sdtContent>
  </w:sdt>
  <w:p w14:paraId="35C89338" w14:textId="77777777" w:rsidR="00E500FF" w:rsidRDefault="00E500F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1298B"/>
    <w:multiLevelType w:val="hybridMultilevel"/>
    <w:tmpl w:val="D7D6B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753994"/>
    <w:multiLevelType w:val="hybridMultilevel"/>
    <w:tmpl w:val="2D56A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EF4766"/>
    <w:multiLevelType w:val="hybridMultilevel"/>
    <w:tmpl w:val="AF028B0C"/>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1AA8"/>
    <w:multiLevelType w:val="hybridMultilevel"/>
    <w:tmpl w:val="8ED27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AA6F91"/>
    <w:multiLevelType w:val="hybridMultilevel"/>
    <w:tmpl w:val="C22A4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360306"/>
    <w:multiLevelType w:val="hybridMultilevel"/>
    <w:tmpl w:val="3B6CF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53088C"/>
    <w:multiLevelType w:val="multilevel"/>
    <w:tmpl w:val="03320F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BE35A9D"/>
    <w:multiLevelType w:val="multilevel"/>
    <w:tmpl w:val="F3D49E4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539131C"/>
    <w:multiLevelType w:val="hybridMultilevel"/>
    <w:tmpl w:val="B9AC7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BE8776C"/>
    <w:multiLevelType w:val="hybridMultilevel"/>
    <w:tmpl w:val="B46E9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BA0646"/>
    <w:multiLevelType w:val="hybridMultilevel"/>
    <w:tmpl w:val="2D14D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1CC5EF1"/>
    <w:multiLevelType w:val="hybridMultilevel"/>
    <w:tmpl w:val="3C0E4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5E6328"/>
    <w:multiLevelType w:val="hybridMultilevel"/>
    <w:tmpl w:val="3F586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AB66C8"/>
    <w:multiLevelType w:val="hybridMultilevel"/>
    <w:tmpl w:val="AF028B0C"/>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0146FA"/>
    <w:multiLevelType w:val="hybridMultilevel"/>
    <w:tmpl w:val="F5CA0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FD4317"/>
    <w:multiLevelType w:val="hybridMultilevel"/>
    <w:tmpl w:val="439AD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B2E0ACB"/>
    <w:multiLevelType w:val="hybridMultilevel"/>
    <w:tmpl w:val="4394F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6265D9F"/>
    <w:multiLevelType w:val="hybridMultilevel"/>
    <w:tmpl w:val="C99C1C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E654AA0"/>
    <w:multiLevelType w:val="hybridMultilevel"/>
    <w:tmpl w:val="3E606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9"/>
  </w:num>
  <w:num w:numId="4">
    <w:abstractNumId w:val="12"/>
  </w:num>
  <w:num w:numId="5">
    <w:abstractNumId w:val="16"/>
  </w:num>
  <w:num w:numId="6">
    <w:abstractNumId w:val="14"/>
  </w:num>
  <w:num w:numId="7">
    <w:abstractNumId w:val="10"/>
  </w:num>
  <w:num w:numId="8">
    <w:abstractNumId w:val="1"/>
  </w:num>
  <w:num w:numId="9">
    <w:abstractNumId w:val="2"/>
  </w:num>
  <w:num w:numId="10">
    <w:abstractNumId w:val="6"/>
  </w:num>
  <w:num w:numId="11">
    <w:abstractNumId w:val="8"/>
  </w:num>
  <w:num w:numId="12">
    <w:abstractNumId w:val="3"/>
  </w:num>
  <w:num w:numId="13">
    <w:abstractNumId w:val="0"/>
  </w:num>
  <w:num w:numId="14">
    <w:abstractNumId w:val="11"/>
  </w:num>
  <w:num w:numId="15">
    <w:abstractNumId w:val="18"/>
  </w:num>
  <w:num w:numId="16">
    <w:abstractNumId w:val="17"/>
  </w:num>
  <w:num w:numId="17">
    <w:abstractNumId w:val="7"/>
  </w:num>
  <w:num w:numId="18">
    <w:abstractNumId w:val="5"/>
  </w:num>
  <w:num w:numId="19">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2C0"/>
    <w:rsid w:val="00000A03"/>
    <w:rsid w:val="00000FCE"/>
    <w:rsid w:val="00003A65"/>
    <w:rsid w:val="0000552D"/>
    <w:rsid w:val="00005C7D"/>
    <w:rsid w:val="00006EAF"/>
    <w:rsid w:val="00012000"/>
    <w:rsid w:val="000127F8"/>
    <w:rsid w:val="00013340"/>
    <w:rsid w:val="000148A2"/>
    <w:rsid w:val="000156DC"/>
    <w:rsid w:val="00016F7E"/>
    <w:rsid w:val="00016F96"/>
    <w:rsid w:val="0002278C"/>
    <w:rsid w:val="00024496"/>
    <w:rsid w:val="00026326"/>
    <w:rsid w:val="000268C0"/>
    <w:rsid w:val="00026F18"/>
    <w:rsid w:val="0002700E"/>
    <w:rsid w:val="00027B48"/>
    <w:rsid w:val="0003001E"/>
    <w:rsid w:val="00032504"/>
    <w:rsid w:val="000325D0"/>
    <w:rsid w:val="00034E48"/>
    <w:rsid w:val="000360E6"/>
    <w:rsid w:val="00036198"/>
    <w:rsid w:val="00036E99"/>
    <w:rsid w:val="00042656"/>
    <w:rsid w:val="00042A79"/>
    <w:rsid w:val="00042D9C"/>
    <w:rsid w:val="00042F4E"/>
    <w:rsid w:val="00043292"/>
    <w:rsid w:val="00043C5C"/>
    <w:rsid w:val="000441F8"/>
    <w:rsid w:val="0004453C"/>
    <w:rsid w:val="000447D6"/>
    <w:rsid w:val="000505A1"/>
    <w:rsid w:val="000537AB"/>
    <w:rsid w:val="00053E61"/>
    <w:rsid w:val="000578BB"/>
    <w:rsid w:val="00061266"/>
    <w:rsid w:val="000626E5"/>
    <w:rsid w:val="0006415B"/>
    <w:rsid w:val="0007635E"/>
    <w:rsid w:val="00076BD0"/>
    <w:rsid w:val="0007765C"/>
    <w:rsid w:val="00077F91"/>
    <w:rsid w:val="000820BB"/>
    <w:rsid w:val="000831C8"/>
    <w:rsid w:val="000838F4"/>
    <w:rsid w:val="00084D00"/>
    <w:rsid w:val="00084D2E"/>
    <w:rsid w:val="00084DCC"/>
    <w:rsid w:val="00084DE0"/>
    <w:rsid w:val="0008541C"/>
    <w:rsid w:val="00085953"/>
    <w:rsid w:val="00090BF6"/>
    <w:rsid w:val="00091ED4"/>
    <w:rsid w:val="000940D5"/>
    <w:rsid w:val="000A1007"/>
    <w:rsid w:val="000A5CED"/>
    <w:rsid w:val="000B2719"/>
    <w:rsid w:val="000B3065"/>
    <w:rsid w:val="000B32CB"/>
    <w:rsid w:val="000B47D8"/>
    <w:rsid w:val="000B52E5"/>
    <w:rsid w:val="000B77BE"/>
    <w:rsid w:val="000C29CD"/>
    <w:rsid w:val="000C2DE7"/>
    <w:rsid w:val="000C389A"/>
    <w:rsid w:val="000C46A5"/>
    <w:rsid w:val="000C4CDC"/>
    <w:rsid w:val="000C4FF5"/>
    <w:rsid w:val="000C5361"/>
    <w:rsid w:val="000C5B00"/>
    <w:rsid w:val="000C615A"/>
    <w:rsid w:val="000C72BD"/>
    <w:rsid w:val="000D4FEC"/>
    <w:rsid w:val="000D5297"/>
    <w:rsid w:val="000D57AF"/>
    <w:rsid w:val="000D6486"/>
    <w:rsid w:val="000D7D77"/>
    <w:rsid w:val="000D7D7D"/>
    <w:rsid w:val="000E0FC1"/>
    <w:rsid w:val="000E236E"/>
    <w:rsid w:val="000E383B"/>
    <w:rsid w:val="000E3E58"/>
    <w:rsid w:val="000E5AEA"/>
    <w:rsid w:val="000E60ED"/>
    <w:rsid w:val="000E6F4E"/>
    <w:rsid w:val="000E71CB"/>
    <w:rsid w:val="000E723F"/>
    <w:rsid w:val="000F0DD8"/>
    <w:rsid w:val="000F70D7"/>
    <w:rsid w:val="00102B90"/>
    <w:rsid w:val="001033F0"/>
    <w:rsid w:val="00104E6E"/>
    <w:rsid w:val="0010516D"/>
    <w:rsid w:val="001052A3"/>
    <w:rsid w:val="001113FF"/>
    <w:rsid w:val="00112F26"/>
    <w:rsid w:val="0012070E"/>
    <w:rsid w:val="001239D3"/>
    <w:rsid w:val="00130592"/>
    <w:rsid w:val="00133B80"/>
    <w:rsid w:val="0013521D"/>
    <w:rsid w:val="00136F5F"/>
    <w:rsid w:val="00137133"/>
    <w:rsid w:val="00141E6F"/>
    <w:rsid w:val="00141F70"/>
    <w:rsid w:val="0014225E"/>
    <w:rsid w:val="00144ADD"/>
    <w:rsid w:val="001451AD"/>
    <w:rsid w:val="001456FA"/>
    <w:rsid w:val="00145E50"/>
    <w:rsid w:val="001460D3"/>
    <w:rsid w:val="00146C46"/>
    <w:rsid w:val="001471E0"/>
    <w:rsid w:val="00147668"/>
    <w:rsid w:val="00147CF4"/>
    <w:rsid w:val="00150C59"/>
    <w:rsid w:val="00153CA0"/>
    <w:rsid w:val="0015434E"/>
    <w:rsid w:val="00155809"/>
    <w:rsid w:val="00155E75"/>
    <w:rsid w:val="00157683"/>
    <w:rsid w:val="00160638"/>
    <w:rsid w:val="001609E4"/>
    <w:rsid w:val="001622F3"/>
    <w:rsid w:val="0016364F"/>
    <w:rsid w:val="00164442"/>
    <w:rsid w:val="00165DFD"/>
    <w:rsid w:val="001721E0"/>
    <w:rsid w:val="001746BB"/>
    <w:rsid w:val="00177643"/>
    <w:rsid w:val="00182760"/>
    <w:rsid w:val="00185D79"/>
    <w:rsid w:val="001909A1"/>
    <w:rsid w:val="0019167C"/>
    <w:rsid w:val="00193449"/>
    <w:rsid w:val="00193931"/>
    <w:rsid w:val="00193CE8"/>
    <w:rsid w:val="00194A77"/>
    <w:rsid w:val="0019581F"/>
    <w:rsid w:val="00195F89"/>
    <w:rsid w:val="001A002C"/>
    <w:rsid w:val="001A1652"/>
    <w:rsid w:val="001A1D14"/>
    <w:rsid w:val="001A1DD0"/>
    <w:rsid w:val="001A2428"/>
    <w:rsid w:val="001A2FB0"/>
    <w:rsid w:val="001A4109"/>
    <w:rsid w:val="001A48FA"/>
    <w:rsid w:val="001A729D"/>
    <w:rsid w:val="001B112B"/>
    <w:rsid w:val="001B1A2F"/>
    <w:rsid w:val="001B269E"/>
    <w:rsid w:val="001B3973"/>
    <w:rsid w:val="001B3C6A"/>
    <w:rsid w:val="001B5AD1"/>
    <w:rsid w:val="001B6968"/>
    <w:rsid w:val="001C0C97"/>
    <w:rsid w:val="001C1DDD"/>
    <w:rsid w:val="001C2BDB"/>
    <w:rsid w:val="001C3BA4"/>
    <w:rsid w:val="001D56DC"/>
    <w:rsid w:val="001D5B39"/>
    <w:rsid w:val="001D7420"/>
    <w:rsid w:val="001D78B0"/>
    <w:rsid w:val="001E5405"/>
    <w:rsid w:val="001E60B2"/>
    <w:rsid w:val="001E7472"/>
    <w:rsid w:val="001F1391"/>
    <w:rsid w:val="001F1531"/>
    <w:rsid w:val="001F15F5"/>
    <w:rsid w:val="001F23C9"/>
    <w:rsid w:val="001F29AB"/>
    <w:rsid w:val="001F31EA"/>
    <w:rsid w:val="001F5DAE"/>
    <w:rsid w:val="001F71EF"/>
    <w:rsid w:val="0020576E"/>
    <w:rsid w:val="00207DC2"/>
    <w:rsid w:val="002104D6"/>
    <w:rsid w:val="00210D18"/>
    <w:rsid w:val="00213031"/>
    <w:rsid w:val="002140C7"/>
    <w:rsid w:val="00217999"/>
    <w:rsid w:val="00220E51"/>
    <w:rsid w:val="00225674"/>
    <w:rsid w:val="00226922"/>
    <w:rsid w:val="0022749E"/>
    <w:rsid w:val="002316DF"/>
    <w:rsid w:val="00231748"/>
    <w:rsid w:val="0023280D"/>
    <w:rsid w:val="002333F9"/>
    <w:rsid w:val="002348AD"/>
    <w:rsid w:val="00234E5E"/>
    <w:rsid w:val="002357B8"/>
    <w:rsid w:val="00240D9B"/>
    <w:rsid w:val="0024260F"/>
    <w:rsid w:val="00246504"/>
    <w:rsid w:val="00252F26"/>
    <w:rsid w:val="00254B2B"/>
    <w:rsid w:val="00255ADF"/>
    <w:rsid w:val="00256658"/>
    <w:rsid w:val="00256EBB"/>
    <w:rsid w:val="00257B93"/>
    <w:rsid w:val="00261C47"/>
    <w:rsid w:val="0026221B"/>
    <w:rsid w:val="00262300"/>
    <w:rsid w:val="002639AB"/>
    <w:rsid w:val="002656A3"/>
    <w:rsid w:val="002668AD"/>
    <w:rsid w:val="00266901"/>
    <w:rsid w:val="00270ADC"/>
    <w:rsid w:val="00272841"/>
    <w:rsid w:val="00272BB7"/>
    <w:rsid w:val="00272F91"/>
    <w:rsid w:val="00282217"/>
    <w:rsid w:val="00282A55"/>
    <w:rsid w:val="00283117"/>
    <w:rsid w:val="00283DF8"/>
    <w:rsid w:val="002845E9"/>
    <w:rsid w:val="002851B4"/>
    <w:rsid w:val="00285DF4"/>
    <w:rsid w:val="00287B55"/>
    <w:rsid w:val="00291721"/>
    <w:rsid w:val="0029222B"/>
    <w:rsid w:val="0029239F"/>
    <w:rsid w:val="002924A1"/>
    <w:rsid w:val="00292DC5"/>
    <w:rsid w:val="00293B7D"/>
    <w:rsid w:val="00296972"/>
    <w:rsid w:val="002A1A23"/>
    <w:rsid w:val="002A3CEB"/>
    <w:rsid w:val="002A4CC3"/>
    <w:rsid w:val="002A6A53"/>
    <w:rsid w:val="002B1B11"/>
    <w:rsid w:val="002B1BD5"/>
    <w:rsid w:val="002B2A85"/>
    <w:rsid w:val="002B361E"/>
    <w:rsid w:val="002C0152"/>
    <w:rsid w:val="002C083D"/>
    <w:rsid w:val="002C3FF2"/>
    <w:rsid w:val="002C41D4"/>
    <w:rsid w:val="002D4629"/>
    <w:rsid w:val="002D762D"/>
    <w:rsid w:val="002D7918"/>
    <w:rsid w:val="002D796D"/>
    <w:rsid w:val="002E07E2"/>
    <w:rsid w:val="002E2198"/>
    <w:rsid w:val="002E29A7"/>
    <w:rsid w:val="002E596C"/>
    <w:rsid w:val="002E6170"/>
    <w:rsid w:val="002E661B"/>
    <w:rsid w:val="002F1A93"/>
    <w:rsid w:val="002F3851"/>
    <w:rsid w:val="002F3D3C"/>
    <w:rsid w:val="002F48D9"/>
    <w:rsid w:val="002F4EF9"/>
    <w:rsid w:val="002F56F0"/>
    <w:rsid w:val="00301C22"/>
    <w:rsid w:val="0030648D"/>
    <w:rsid w:val="0030760F"/>
    <w:rsid w:val="00307624"/>
    <w:rsid w:val="00307CEB"/>
    <w:rsid w:val="0031314F"/>
    <w:rsid w:val="00316132"/>
    <w:rsid w:val="003218FF"/>
    <w:rsid w:val="0032364C"/>
    <w:rsid w:val="003245F4"/>
    <w:rsid w:val="00324A09"/>
    <w:rsid w:val="00326ED5"/>
    <w:rsid w:val="00327DD2"/>
    <w:rsid w:val="00330BDE"/>
    <w:rsid w:val="00331ACC"/>
    <w:rsid w:val="00331B17"/>
    <w:rsid w:val="00332116"/>
    <w:rsid w:val="00335B5F"/>
    <w:rsid w:val="00336D0C"/>
    <w:rsid w:val="003376D1"/>
    <w:rsid w:val="00340139"/>
    <w:rsid w:val="00340C38"/>
    <w:rsid w:val="00342123"/>
    <w:rsid w:val="00345A72"/>
    <w:rsid w:val="00346C81"/>
    <w:rsid w:val="0034738A"/>
    <w:rsid w:val="003520D0"/>
    <w:rsid w:val="003521F9"/>
    <w:rsid w:val="00354757"/>
    <w:rsid w:val="0035626A"/>
    <w:rsid w:val="00362155"/>
    <w:rsid w:val="0036416B"/>
    <w:rsid w:val="00367934"/>
    <w:rsid w:val="003706F9"/>
    <w:rsid w:val="00371353"/>
    <w:rsid w:val="00371BA1"/>
    <w:rsid w:val="003725AD"/>
    <w:rsid w:val="00374096"/>
    <w:rsid w:val="00381476"/>
    <w:rsid w:val="003830B6"/>
    <w:rsid w:val="00383B96"/>
    <w:rsid w:val="00386C42"/>
    <w:rsid w:val="0038729C"/>
    <w:rsid w:val="00390109"/>
    <w:rsid w:val="003901BD"/>
    <w:rsid w:val="00391789"/>
    <w:rsid w:val="00392759"/>
    <w:rsid w:val="00395BE8"/>
    <w:rsid w:val="003A0BE2"/>
    <w:rsid w:val="003A10E6"/>
    <w:rsid w:val="003A150E"/>
    <w:rsid w:val="003A2C5C"/>
    <w:rsid w:val="003A5A0A"/>
    <w:rsid w:val="003A5C14"/>
    <w:rsid w:val="003A5F71"/>
    <w:rsid w:val="003A6559"/>
    <w:rsid w:val="003A7828"/>
    <w:rsid w:val="003B1E83"/>
    <w:rsid w:val="003B68C6"/>
    <w:rsid w:val="003C2CE0"/>
    <w:rsid w:val="003C760F"/>
    <w:rsid w:val="003D2B94"/>
    <w:rsid w:val="003D3EB6"/>
    <w:rsid w:val="003D41B7"/>
    <w:rsid w:val="003D5F1F"/>
    <w:rsid w:val="003D6240"/>
    <w:rsid w:val="003D6895"/>
    <w:rsid w:val="003E0350"/>
    <w:rsid w:val="003E5FF7"/>
    <w:rsid w:val="003F2672"/>
    <w:rsid w:val="003F2755"/>
    <w:rsid w:val="003F2EBF"/>
    <w:rsid w:val="003F4764"/>
    <w:rsid w:val="003F591B"/>
    <w:rsid w:val="003F7C71"/>
    <w:rsid w:val="004018A5"/>
    <w:rsid w:val="00402779"/>
    <w:rsid w:val="00402E9C"/>
    <w:rsid w:val="004104BE"/>
    <w:rsid w:val="00410609"/>
    <w:rsid w:val="004116B1"/>
    <w:rsid w:val="00412000"/>
    <w:rsid w:val="00412077"/>
    <w:rsid w:val="00417E98"/>
    <w:rsid w:val="00417F58"/>
    <w:rsid w:val="00423839"/>
    <w:rsid w:val="00425013"/>
    <w:rsid w:val="00426EE5"/>
    <w:rsid w:val="004323E0"/>
    <w:rsid w:val="00432474"/>
    <w:rsid w:val="00432E84"/>
    <w:rsid w:val="004345E6"/>
    <w:rsid w:val="004346A6"/>
    <w:rsid w:val="00434F78"/>
    <w:rsid w:val="0044042E"/>
    <w:rsid w:val="0044126C"/>
    <w:rsid w:val="00444A79"/>
    <w:rsid w:val="00444F5F"/>
    <w:rsid w:val="00447CFD"/>
    <w:rsid w:val="00447DDF"/>
    <w:rsid w:val="00453792"/>
    <w:rsid w:val="00453AB1"/>
    <w:rsid w:val="00457EDA"/>
    <w:rsid w:val="00465706"/>
    <w:rsid w:val="00465D37"/>
    <w:rsid w:val="004663E0"/>
    <w:rsid w:val="00467E2A"/>
    <w:rsid w:val="00470A38"/>
    <w:rsid w:val="004754CF"/>
    <w:rsid w:val="004844DD"/>
    <w:rsid w:val="00492120"/>
    <w:rsid w:val="0049217D"/>
    <w:rsid w:val="00494519"/>
    <w:rsid w:val="004A0584"/>
    <w:rsid w:val="004A0FE5"/>
    <w:rsid w:val="004A1163"/>
    <w:rsid w:val="004A176C"/>
    <w:rsid w:val="004A1889"/>
    <w:rsid w:val="004A389E"/>
    <w:rsid w:val="004A3CB6"/>
    <w:rsid w:val="004A4D87"/>
    <w:rsid w:val="004A7C39"/>
    <w:rsid w:val="004B20AE"/>
    <w:rsid w:val="004B2BB7"/>
    <w:rsid w:val="004B3F70"/>
    <w:rsid w:val="004B5B1E"/>
    <w:rsid w:val="004B6A7C"/>
    <w:rsid w:val="004B6B47"/>
    <w:rsid w:val="004C0FD8"/>
    <w:rsid w:val="004C738D"/>
    <w:rsid w:val="004D0E66"/>
    <w:rsid w:val="004D4192"/>
    <w:rsid w:val="004D43B0"/>
    <w:rsid w:val="004D46EA"/>
    <w:rsid w:val="004D52E1"/>
    <w:rsid w:val="004E2434"/>
    <w:rsid w:val="004E2F4A"/>
    <w:rsid w:val="004E3C16"/>
    <w:rsid w:val="004E3D20"/>
    <w:rsid w:val="004E4EB8"/>
    <w:rsid w:val="004E6390"/>
    <w:rsid w:val="004E72C3"/>
    <w:rsid w:val="004F0CC0"/>
    <w:rsid w:val="004F31DB"/>
    <w:rsid w:val="004F4051"/>
    <w:rsid w:val="004F5EFB"/>
    <w:rsid w:val="004F6709"/>
    <w:rsid w:val="004F7507"/>
    <w:rsid w:val="00500895"/>
    <w:rsid w:val="00502147"/>
    <w:rsid w:val="00502751"/>
    <w:rsid w:val="00506032"/>
    <w:rsid w:val="00506317"/>
    <w:rsid w:val="005079C5"/>
    <w:rsid w:val="00511BC3"/>
    <w:rsid w:val="005128FA"/>
    <w:rsid w:val="0051451A"/>
    <w:rsid w:val="005177F5"/>
    <w:rsid w:val="00517943"/>
    <w:rsid w:val="005202E2"/>
    <w:rsid w:val="00520976"/>
    <w:rsid w:val="00520F2C"/>
    <w:rsid w:val="00523041"/>
    <w:rsid w:val="005233DD"/>
    <w:rsid w:val="005234F1"/>
    <w:rsid w:val="00523D87"/>
    <w:rsid w:val="00524298"/>
    <w:rsid w:val="00525542"/>
    <w:rsid w:val="00527A86"/>
    <w:rsid w:val="00527D69"/>
    <w:rsid w:val="00527FE8"/>
    <w:rsid w:val="005317A0"/>
    <w:rsid w:val="0053185D"/>
    <w:rsid w:val="00535A6F"/>
    <w:rsid w:val="00536D94"/>
    <w:rsid w:val="00542171"/>
    <w:rsid w:val="00544684"/>
    <w:rsid w:val="00545C44"/>
    <w:rsid w:val="00545E98"/>
    <w:rsid w:val="0055022C"/>
    <w:rsid w:val="00550972"/>
    <w:rsid w:val="00555CC2"/>
    <w:rsid w:val="00560DE6"/>
    <w:rsid w:val="00561960"/>
    <w:rsid w:val="0056369A"/>
    <w:rsid w:val="00565BEF"/>
    <w:rsid w:val="005705AC"/>
    <w:rsid w:val="005732FE"/>
    <w:rsid w:val="0057450F"/>
    <w:rsid w:val="00575795"/>
    <w:rsid w:val="00580259"/>
    <w:rsid w:val="0058040F"/>
    <w:rsid w:val="00582AB5"/>
    <w:rsid w:val="005831EB"/>
    <w:rsid w:val="005861C2"/>
    <w:rsid w:val="00586A9E"/>
    <w:rsid w:val="00587555"/>
    <w:rsid w:val="00587AD5"/>
    <w:rsid w:val="00593511"/>
    <w:rsid w:val="00594A25"/>
    <w:rsid w:val="00595567"/>
    <w:rsid w:val="005A1E3B"/>
    <w:rsid w:val="005A29DC"/>
    <w:rsid w:val="005A29F8"/>
    <w:rsid w:val="005A6B89"/>
    <w:rsid w:val="005A7143"/>
    <w:rsid w:val="005A784E"/>
    <w:rsid w:val="005B003C"/>
    <w:rsid w:val="005B0A25"/>
    <w:rsid w:val="005B1F65"/>
    <w:rsid w:val="005B6594"/>
    <w:rsid w:val="005B6BF1"/>
    <w:rsid w:val="005B7D51"/>
    <w:rsid w:val="005B7E5B"/>
    <w:rsid w:val="005C2AC3"/>
    <w:rsid w:val="005C2EA4"/>
    <w:rsid w:val="005C5A1E"/>
    <w:rsid w:val="005C7D0C"/>
    <w:rsid w:val="005D1490"/>
    <w:rsid w:val="005D5C20"/>
    <w:rsid w:val="005E1290"/>
    <w:rsid w:val="005E1321"/>
    <w:rsid w:val="005E302A"/>
    <w:rsid w:val="005E38C6"/>
    <w:rsid w:val="005E3E9B"/>
    <w:rsid w:val="005E42BB"/>
    <w:rsid w:val="005E6563"/>
    <w:rsid w:val="005E6E67"/>
    <w:rsid w:val="005F1540"/>
    <w:rsid w:val="005F326A"/>
    <w:rsid w:val="005F6F1C"/>
    <w:rsid w:val="006034F1"/>
    <w:rsid w:val="00603B79"/>
    <w:rsid w:val="006049B7"/>
    <w:rsid w:val="00605574"/>
    <w:rsid w:val="00606173"/>
    <w:rsid w:val="00606CC0"/>
    <w:rsid w:val="006104B0"/>
    <w:rsid w:val="00615A59"/>
    <w:rsid w:val="00621970"/>
    <w:rsid w:val="006247E1"/>
    <w:rsid w:val="006268EA"/>
    <w:rsid w:val="00627317"/>
    <w:rsid w:val="006277BF"/>
    <w:rsid w:val="006301D4"/>
    <w:rsid w:val="0063179F"/>
    <w:rsid w:val="006317A3"/>
    <w:rsid w:val="00632448"/>
    <w:rsid w:val="00632F59"/>
    <w:rsid w:val="0063346B"/>
    <w:rsid w:val="00635E56"/>
    <w:rsid w:val="006369B0"/>
    <w:rsid w:val="0064189C"/>
    <w:rsid w:val="00642AF3"/>
    <w:rsid w:val="0064580B"/>
    <w:rsid w:val="00647348"/>
    <w:rsid w:val="006477F2"/>
    <w:rsid w:val="006506E2"/>
    <w:rsid w:val="00650D6A"/>
    <w:rsid w:val="00651947"/>
    <w:rsid w:val="00651A32"/>
    <w:rsid w:val="00652AD0"/>
    <w:rsid w:val="00652DE5"/>
    <w:rsid w:val="00653356"/>
    <w:rsid w:val="006540B4"/>
    <w:rsid w:val="00657403"/>
    <w:rsid w:val="006575AB"/>
    <w:rsid w:val="00657745"/>
    <w:rsid w:val="006608CA"/>
    <w:rsid w:val="00660B29"/>
    <w:rsid w:val="00662A73"/>
    <w:rsid w:val="0066414D"/>
    <w:rsid w:val="00666DAE"/>
    <w:rsid w:val="00667371"/>
    <w:rsid w:val="0067134F"/>
    <w:rsid w:val="00674FA9"/>
    <w:rsid w:val="00677EFD"/>
    <w:rsid w:val="00685CB1"/>
    <w:rsid w:val="00686955"/>
    <w:rsid w:val="00691BE4"/>
    <w:rsid w:val="00693BFC"/>
    <w:rsid w:val="00697302"/>
    <w:rsid w:val="006A124B"/>
    <w:rsid w:val="006A4076"/>
    <w:rsid w:val="006A430C"/>
    <w:rsid w:val="006A446D"/>
    <w:rsid w:val="006A52CB"/>
    <w:rsid w:val="006A57ED"/>
    <w:rsid w:val="006A6276"/>
    <w:rsid w:val="006B053E"/>
    <w:rsid w:val="006B3D62"/>
    <w:rsid w:val="006B454F"/>
    <w:rsid w:val="006B4E4F"/>
    <w:rsid w:val="006B66A0"/>
    <w:rsid w:val="006B77E2"/>
    <w:rsid w:val="006B7BB3"/>
    <w:rsid w:val="006C0AB1"/>
    <w:rsid w:val="006C1A54"/>
    <w:rsid w:val="006C258D"/>
    <w:rsid w:val="006C290E"/>
    <w:rsid w:val="006C317E"/>
    <w:rsid w:val="006C4509"/>
    <w:rsid w:val="006C523A"/>
    <w:rsid w:val="006C62E3"/>
    <w:rsid w:val="006C6C59"/>
    <w:rsid w:val="006D2369"/>
    <w:rsid w:val="006D2AF9"/>
    <w:rsid w:val="006D4EC0"/>
    <w:rsid w:val="006D6713"/>
    <w:rsid w:val="006D6978"/>
    <w:rsid w:val="006D7759"/>
    <w:rsid w:val="006E2498"/>
    <w:rsid w:val="006E2ACC"/>
    <w:rsid w:val="006E41D1"/>
    <w:rsid w:val="006E4F7E"/>
    <w:rsid w:val="006E511B"/>
    <w:rsid w:val="006E51E5"/>
    <w:rsid w:val="006F2391"/>
    <w:rsid w:val="006F4D79"/>
    <w:rsid w:val="006F6168"/>
    <w:rsid w:val="006F749B"/>
    <w:rsid w:val="007000B7"/>
    <w:rsid w:val="0070069D"/>
    <w:rsid w:val="00700770"/>
    <w:rsid w:val="00700AA8"/>
    <w:rsid w:val="0070139F"/>
    <w:rsid w:val="00702518"/>
    <w:rsid w:val="00702C51"/>
    <w:rsid w:val="00702DF5"/>
    <w:rsid w:val="00703526"/>
    <w:rsid w:val="00710C18"/>
    <w:rsid w:val="00710F06"/>
    <w:rsid w:val="00712CEA"/>
    <w:rsid w:val="007147EA"/>
    <w:rsid w:val="00714817"/>
    <w:rsid w:val="00715445"/>
    <w:rsid w:val="007215ED"/>
    <w:rsid w:val="00722DA6"/>
    <w:rsid w:val="007240FA"/>
    <w:rsid w:val="007261EE"/>
    <w:rsid w:val="007270E3"/>
    <w:rsid w:val="007275F5"/>
    <w:rsid w:val="00727DE4"/>
    <w:rsid w:val="00730049"/>
    <w:rsid w:val="007330FE"/>
    <w:rsid w:val="007342C8"/>
    <w:rsid w:val="00734424"/>
    <w:rsid w:val="00735672"/>
    <w:rsid w:val="00737340"/>
    <w:rsid w:val="0074124F"/>
    <w:rsid w:val="007424C5"/>
    <w:rsid w:val="00742982"/>
    <w:rsid w:val="00742E0A"/>
    <w:rsid w:val="007441D1"/>
    <w:rsid w:val="00744CF4"/>
    <w:rsid w:val="00751392"/>
    <w:rsid w:val="00751A86"/>
    <w:rsid w:val="00752803"/>
    <w:rsid w:val="007540EF"/>
    <w:rsid w:val="00754289"/>
    <w:rsid w:val="00755860"/>
    <w:rsid w:val="00757A26"/>
    <w:rsid w:val="00757C00"/>
    <w:rsid w:val="007601E3"/>
    <w:rsid w:val="00762C32"/>
    <w:rsid w:val="00762D79"/>
    <w:rsid w:val="007654A0"/>
    <w:rsid w:val="00766A7F"/>
    <w:rsid w:val="00766B45"/>
    <w:rsid w:val="007718A9"/>
    <w:rsid w:val="00771B5B"/>
    <w:rsid w:val="00772040"/>
    <w:rsid w:val="0077408E"/>
    <w:rsid w:val="00776496"/>
    <w:rsid w:val="007808E3"/>
    <w:rsid w:val="00781008"/>
    <w:rsid w:val="007823B2"/>
    <w:rsid w:val="00782C80"/>
    <w:rsid w:val="00783CC4"/>
    <w:rsid w:val="00783E1A"/>
    <w:rsid w:val="007845C2"/>
    <w:rsid w:val="007856CA"/>
    <w:rsid w:val="00786210"/>
    <w:rsid w:val="0078788D"/>
    <w:rsid w:val="00791C7D"/>
    <w:rsid w:val="00791EED"/>
    <w:rsid w:val="0079206B"/>
    <w:rsid w:val="0079300D"/>
    <w:rsid w:val="00793548"/>
    <w:rsid w:val="007963A8"/>
    <w:rsid w:val="007A02E9"/>
    <w:rsid w:val="007A054B"/>
    <w:rsid w:val="007A1C16"/>
    <w:rsid w:val="007A24DB"/>
    <w:rsid w:val="007A4BEA"/>
    <w:rsid w:val="007A4E65"/>
    <w:rsid w:val="007A5956"/>
    <w:rsid w:val="007A75F6"/>
    <w:rsid w:val="007B1A23"/>
    <w:rsid w:val="007B7FF5"/>
    <w:rsid w:val="007C376E"/>
    <w:rsid w:val="007C4B22"/>
    <w:rsid w:val="007C54F8"/>
    <w:rsid w:val="007C6D7D"/>
    <w:rsid w:val="007C7C4D"/>
    <w:rsid w:val="007D38F9"/>
    <w:rsid w:val="007D74D9"/>
    <w:rsid w:val="007E0BF2"/>
    <w:rsid w:val="007E242F"/>
    <w:rsid w:val="007E2B90"/>
    <w:rsid w:val="007E386B"/>
    <w:rsid w:val="007E6944"/>
    <w:rsid w:val="007E6AB9"/>
    <w:rsid w:val="007E7FF7"/>
    <w:rsid w:val="007F1588"/>
    <w:rsid w:val="007F158C"/>
    <w:rsid w:val="007F16CD"/>
    <w:rsid w:val="007F5690"/>
    <w:rsid w:val="007F56FB"/>
    <w:rsid w:val="007F67B6"/>
    <w:rsid w:val="008017FE"/>
    <w:rsid w:val="00803745"/>
    <w:rsid w:val="00804817"/>
    <w:rsid w:val="00804D16"/>
    <w:rsid w:val="008058B7"/>
    <w:rsid w:val="00805EDC"/>
    <w:rsid w:val="00810552"/>
    <w:rsid w:val="00815202"/>
    <w:rsid w:val="00815313"/>
    <w:rsid w:val="00816AE9"/>
    <w:rsid w:val="008204F2"/>
    <w:rsid w:val="0082068A"/>
    <w:rsid w:val="00822536"/>
    <w:rsid w:val="008243FC"/>
    <w:rsid w:val="008245CC"/>
    <w:rsid w:val="008276CC"/>
    <w:rsid w:val="0083151F"/>
    <w:rsid w:val="00832E3D"/>
    <w:rsid w:val="0083411F"/>
    <w:rsid w:val="00835295"/>
    <w:rsid w:val="008378D5"/>
    <w:rsid w:val="00847650"/>
    <w:rsid w:val="0084785F"/>
    <w:rsid w:val="00847CCE"/>
    <w:rsid w:val="00850411"/>
    <w:rsid w:val="00854CFB"/>
    <w:rsid w:val="0085547A"/>
    <w:rsid w:val="00856ED4"/>
    <w:rsid w:val="0085701F"/>
    <w:rsid w:val="00860B25"/>
    <w:rsid w:val="00860C98"/>
    <w:rsid w:val="008613B0"/>
    <w:rsid w:val="008632A2"/>
    <w:rsid w:val="0086497F"/>
    <w:rsid w:val="0086505A"/>
    <w:rsid w:val="00865AC5"/>
    <w:rsid w:val="00866AA6"/>
    <w:rsid w:val="00867C2D"/>
    <w:rsid w:val="00871041"/>
    <w:rsid w:val="0087469D"/>
    <w:rsid w:val="0087684A"/>
    <w:rsid w:val="00876E1A"/>
    <w:rsid w:val="00880D36"/>
    <w:rsid w:val="008829EB"/>
    <w:rsid w:val="00887D3D"/>
    <w:rsid w:val="008907DA"/>
    <w:rsid w:val="00891092"/>
    <w:rsid w:val="008916D5"/>
    <w:rsid w:val="008957CC"/>
    <w:rsid w:val="0089582A"/>
    <w:rsid w:val="008A3E81"/>
    <w:rsid w:val="008B38F7"/>
    <w:rsid w:val="008B3EF5"/>
    <w:rsid w:val="008B51B3"/>
    <w:rsid w:val="008C0138"/>
    <w:rsid w:val="008C1207"/>
    <w:rsid w:val="008C1345"/>
    <w:rsid w:val="008C25E7"/>
    <w:rsid w:val="008C2DD2"/>
    <w:rsid w:val="008C56AB"/>
    <w:rsid w:val="008C6446"/>
    <w:rsid w:val="008D1342"/>
    <w:rsid w:val="008D2CAA"/>
    <w:rsid w:val="008D63C5"/>
    <w:rsid w:val="008E1A3D"/>
    <w:rsid w:val="008E1BA6"/>
    <w:rsid w:val="008E22D2"/>
    <w:rsid w:val="008E30B1"/>
    <w:rsid w:val="008E33F7"/>
    <w:rsid w:val="008E41FF"/>
    <w:rsid w:val="008E6453"/>
    <w:rsid w:val="008F23E4"/>
    <w:rsid w:val="008F3726"/>
    <w:rsid w:val="008F5E94"/>
    <w:rsid w:val="008F6D3F"/>
    <w:rsid w:val="008F737E"/>
    <w:rsid w:val="00902EDE"/>
    <w:rsid w:val="00904111"/>
    <w:rsid w:val="009041B3"/>
    <w:rsid w:val="00906039"/>
    <w:rsid w:val="0090673E"/>
    <w:rsid w:val="00906D56"/>
    <w:rsid w:val="00910047"/>
    <w:rsid w:val="009104DB"/>
    <w:rsid w:val="00913C36"/>
    <w:rsid w:val="009161C0"/>
    <w:rsid w:val="00917885"/>
    <w:rsid w:val="00917D4F"/>
    <w:rsid w:val="009220C1"/>
    <w:rsid w:val="0092236F"/>
    <w:rsid w:val="00926DDA"/>
    <w:rsid w:val="00931F21"/>
    <w:rsid w:val="009324F5"/>
    <w:rsid w:val="0093389A"/>
    <w:rsid w:val="00933AC1"/>
    <w:rsid w:val="00933EA9"/>
    <w:rsid w:val="00936F76"/>
    <w:rsid w:val="009372C0"/>
    <w:rsid w:val="00940688"/>
    <w:rsid w:val="0094114C"/>
    <w:rsid w:val="00942249"/>
    <w:rsid w:val="00942B47"/>
    <w:rsid w:val="00942B81"/>
    <w:rsid w:val="00943B43"/>
    <w:rsid w:val="009460E4"/>
    <w:rsid w:val="00950434"/>
    <w:rsid w:val="00951A9A"/>
    <w:rsid w:val="00952535"/>
    <w:rsid w:val="0095295F"/>
    <w:rsid w:val="009529B6"/>
    <w:rsid w:val="00956EB7"/>
    <w:rsid w:val="009606AE"/>
    <w:rsid w:val="0096171A"/>
    <w:rsid w:val="00961D52"/>
    <w:rsid w:val="00963566"/>
    <w:rsid w:val="00963F7F"/>
    <w:rsid w:val="00966054"/>
    <w:rsid w:val="00970279"/>
    <w:rsid w:val="0097262C"/>
    <w:rsid w:val="00972D20"/>
    <w:rsid w:val="00973DC9"/>
    <w:rsid w:val="00973FC6"/>
    <w:rsid w:val="009749E8"/>
    <w:rsid w:val="00974A90"/>
    <w:rsid w:val="00974FDB"/>
    <w:rsid w:val="009764B5"/>
    <w:rsid w:val="00977C6C"/>
    <w:rsid w:val="00984D21"/>
    <w:rsid w:val="0098548C"/>
    <w:rsid w:val="00986764"/>
    <w:rsid w:val="00987A3A"/>
    <w:rsid w:val="00990282"/>
    <w:rsid w:val="009924CA"/>
    <w:rsid w:val="00993EB1"/>
    <w:rsid w:val="00995173"/>
    <w:rsid w:val="00995390"/>
    <w:rsid w:val="0099551A"/>
    <w:rsid w:val="009A1F6E"/>
    <w:rsid w:val="009A36A2"/>
    <w:rsid w:val="009A4D4D"/>
    <w:rsid w:val="009A6CDD"/>
    <w:rsid w:val="009B00B7"/>
    <w:rsid w:val="009B136C"/>
    <w:rsid w:val="009B4199"/>
    <w:rsid w:val="009B499F"/>
    <w:rsid w:val="009B6A1E"/>
    <w:rsid w:val="009B746B"/>
    <w:rsid w:val="009C167B"/>
    <w:rsid w:val="009C46A0"/>
    <w:rsid w:val="009C5B26"/>
    <w:rsid w:val="009C68F9"/>
    <w:rsid w:val="009C72F0"/>
    <w:rsid w:val="009D574E"/>
    <w:rsid w:val="009D6B6D"/>
    <w:rsid w:val="009D703F"/>
    <w:rsid w:val="009E1A46"/>
    <w:rsid w:val="009E1E21"/>
    <w:rsid w:val="009E1EA9"/>
    <w:rsid w:val="009E2F5B"/>
    <w:rsid w:val="009E52C2"/>
    <w:rsid w:val="009E799C"/>
    <w:rsid w:val="009F3CB1"/>
    <w:rsid w:val="009F3D60"/>
    <w:rsid w:val="009F6013"/>
    <w:rsid w:val="009F64FA"/>
    <w:rsid w:val="009F6C95"/>
    <w:rsid w:val="009F7B55"/>
    <w:rsid w:val="00A002FB"/>
    <w:rsid w:val="00A03BE4"/>
    <w:rsid w:val="00A0432C"/>
    <w:rsid w:val="00A05656"/>
    <w:rsid w:val="00A07927"/>
    <w:rsid w:val="00A13FDE"/>
    <w:rsid w:val="00A177E8"/>
    <w:rsid w:val="00A22F39"/>
    <w:rsid w:val="00A2355C"/>
    <w:rsid w:val="00A235DB"/>
    <w:rsid w:val="00A23EDF"/>
    <w:rsid w:val="00A25132"/>
    <w:rsid w:val="00A252FD"/>
    <w:rsid w:val="00A255AD"/>
    <w:rsid w:val="00A4367F"/>
    <w:rsid w:val="00A43E21"/>
    <w:rsid w:val="00A449E6"/>
    <w:rsid w:val="00A46260"/>
    <w:rsid w:val="00A464E1"/>
    <w:rsid w:val="00A51601"/>
    <w:rsid w:val="00A51C34"/>
    <w:rsid w:val="00A52E8A"/>
    <w:rsid w:val="00A53335"/>
    <w:rsid w:val="00A547B9"/>
    <w:rsid w:val="00A55739"/>
    <w:rsid w:val="00A56338"/>
    <w:rsid w:val="00A61CEF"/>
    <w:rsid w:val="00A63FD9"/>
    <w:rsid w:val="00A66261"/>
    <w:rsid w:val="00A66C39"/>
    <w:rsid w:val="00A72211"/>
    <w:rsid w:val="00A7470B"/>
    <w:rsid w:val="00A809CB"/>
    <w:rsid w:val="00A8143F"/>
    <w:rsid w:val="00A820B2"/>
    <w:rsid w:val="00A82E27"/>
    <w:rsid w:val="00A83E1C"/>
    <w:rsid w:val="00A84342"/>
    <w:rsid w:val="00A84D7B"/>
    <w:rsid w:val="00A8534D"/>
    <w:rsid w:val="00A85407"/>
    <w:rsid w:val="00A85444"/>
    <w:rsid w:val="00A8707B"/>
    <w:rsid w:val="00A90F0D"/>
    <w:rsid w:val="00A912BC"/>
    <w:rsid w:val="00A9160E"/>
    <w:rsid w:val="00A919F5"/>
    <w:rsid w:val="00A9405D"/>
    <w:rsid w:val="00A943FB"/>
    <w:rsid w:val="00AA053F"/>
    <w:rsid w:val="00AA113C"/>
    <w:rsid w:val="00AA6192"/>
    <w:rsid w:val="00AA7458"/>
    <w:rsid w:val="00AA77C5"/>
    <w:rsid w:val="00AB1C6F"/>
    <w:rsid w:val="00AB29F2"/>
    <w:rsid w:val="00AB5BF3"/>
    <w:rsid w:val="00AB5CE9"/>
    <w:rsid w:val="00AB7983"/>
    <w:rsid w:val="00AC0C8A"/>
    <w:rsid w:val="00AC2184"/>
    <w:rsid w:val="00AC322E"/>
    <w:rsid w:val="00AC555B"/>
    <w:rsid w:val="00AD1309"/>
    <w:rsid w:val="00AD3589"/>
    <w:rsid w:val="00AD5763"/>
    <w:rsid w:val="00AD5D03"/>
    <w:rsid w:val="00AE1393"/>
    <w:rsid w:val="00AE1F0B"/>
    <w:rsid w:val="00AE21EA"/>
    <w:rsid w:val="00AE226B"/>
    <w:rsid w:val="00AE5813"/>
    <w:rsid w:val="00AF0B2D"/>
    <w:rsid w:val="00AF26A8"/>
    <w:rsid w:val="00AF4345"/>
    <w:rsid w:val="00AF44BD"/>
    <w:rsid w:val="00AF52ED"/>
    <w:rsid w:val="00AF6CCC"/>
    <w:rsid w:val="00AF75FC"/>
    <w:rsid w:val="00B00DC1"/>
    <w:rsid w:val="00B0176B"/>
    <w:rsid w:val="00B019E4"/>
    <w:rsid w:val="00B02BE4"/>
    <w:rsid w:val="00B04111"/>
    <w:rsid w:val="00B0448E"/>
    <w:rsid w:val="00B047CF"/>
    <w:rsid w:val="00B04A53"/>
    <w:rsid w:val="00B07829"/>
    <w:rsid w:val="00B07B7C"/>
    <w:rsid w:val="00B118C8"/>
    <w:rsid w:val="00B15591"/>
    <w:rsid w:val="00B16488"/>
    <w:rsid w:val="00B23201"/>
    <w:rsid w:val="00B2340E"/>
    <w:rsid w:val="00B23542"/>
    <w:rsid w:val="00B238F9"/>
    <w:rsid w:val="00B24BA4"/>
    <w:rsid w:val="00B301DB"/>
    <w:rsid w:val="00B30CC4"/>
    <w:rsid w:val="00B30D57"/>
    <w:rsid w:val="00B30FA4"/>
    <w:rsid w:val="00B31A12"/>
    <w:rsid w:val="00B31FBE"/>
    <w:rsid w:val="00B32710"/>
    <w:rsid w:val="00B33752"/>
    <w:rsid w:val="00B344D4"/>
    <w:rsid w:val="00B3662C"/>
    <w:rsid w:val="00B37B6F"/>
    <w:rsid w:val="00B420DA"/>
    <w:rsid w:val="00B42FC7"/>
    <w:rsid w:val="00B45DEF"/>
    <w:rsid w:val="00B50EC4"/>
    <w:rsid w:val="00B517DD"/>
    <w:rsid w:val="00B51CDC"/>
    <w:rsid w:val="00B52D2C"/>
    <w:rsid w:val="00B54446"/>
    <w:rsid w:val="00B54BE8"/>
    <w:rsid w:val="00B55CD8"/>
    <w:rsid w:val="00B55FB5"/>
    <w:rsid w:val="00B600B4"/>
    <w:rsid w:val="00B62922"/>
    <w:rsid w:val="00B64DD3"/>
    <w:rsid w:val="00B71726"/>
    <w:rsid w:val="00B748C7"/>
    <w:rsid w:val="00B7551A"/>
    <w:rsid w:val="00B808C0"/>
    <w:rsid w:val="00B842B3"/>
    <w:rsid w:val="00B8489D"/>
    <w:rsid w:val="00B84E48"/>
    <w:rsid w:val="00B900DD"/>
    <w:rsid w:val="00B90EC2"/>
    <w:rsid w:val="00B91C16"/>
    <w:rsid w:val="00B92604"/>
    <w:rsid w:val="00B950DA"/>
    <w:rsid w:val="00B971FA"/>
    <w:rsid w:val="00B97313"/>
    <w:rsid w:val="00BA0125"/>
    <w:rsid w:val="00BA0851"/>
    <w:rsid w:val="00BA20A0"/>
    <w:rsid w:val="00BA2381"/>
    <w:rsid w:val="00BA25F5"/>
    <w:rsid w:val="00BA37DE"/>
    <w:rsid w:val="00BA580C"/>
    <w:rsid w:val="00BA5B0F"/>
    <w:rsid w:val="00BA6E6B"/>
    <w:rsid w:val="00BB03FA"/>
    <w:rsid w:val="00BB2B2A"/>
    <w:rsid w:val="00BB2FA7"/>
    <w:rsid w:val="00BB3A87"/>
    <w:rsid w:val="00BB4FDD"/>
    <w:rsid w:val="00BB5FC3"/>
    <w:rsid w:val="00BC3035"/>
    <w:rsid w:val="00BC4A5A"/>
    <w:rsid w:val="00BC6080"/>
    <w:rsid w:val="00BC6C2A"/>
    <w:rsid w:val="00BD00C2"/>
    <w:rsid w:val="00BD20CA"/>
    <w:rsid w:val="00BD281D"/>
    <w:rsid w:val="00BD4E84"/>
    <w:rsid w:val="00BD68DF"/>
    <w:rsid w:val="00BE0E56"/>
    <w:rsid w:val="00BF28C1"/>
    <w:rsid w:val="00BF349F"/>
    <w:rsid w:val="00BF53BE"/>
    <w:rsid w:val="00BF7A96"/>
    <w:rsid w:val="00C00383"/>
    <w:rsid w:val="00C017B5"/>
    <w:rsid w:val="00C03BAE"/>
    <w:rsid w:val="00C04031"/>
    <w:rsid w:val="00C059F6"/>
    <w:rsid w:val="00C05AFA"/>
    <w:rsid w:val="00C07068"/>
    <w:rsid w:val="00C11010"/>
    <w:rsid w:val="00C1131A"/>
    <w:rsid w:val="00C11429"/>
    <w:rsid w:val="00C15180"/>
    <w:rsid w:val="00C161DA"/>
    <w:rsid w:val="00C162D1"/>
    <w:rsid w:val="00C221E5"/>
    <w:rsid w:val="00C273B9"/>
    <w:rsid w:val="00C30493"/>
    <w:rsid w:val="00C308C6"/>
    <w:rsid w:val="00C31556"/>
    <w:rsid w:val="00C31731"/>
    <w:rsid w:val="00C37A80"/>
    <w:rsid w:val="00C4304D"/>
    <w:rsid w:val="00C4504F"/>
    <w:rsid w:val="00C45222"/>
    <w:rsid w:val="00C45956"/>
    <w:rsid w:val="00C530CB"/>
    <w:rsid w:val="00C53952"/>
    <w:rsid w:val="00C53C78"/>
    <w:rsid w:val="00C56904"/>
    <w:rsid w:val="00C57846"/>
    <w:rsid w:val="00C63B58"/>
    <w:rsid w:val="00C66417"/>
    <w:rsid w:val="00C66D33"/>
    <w:rsid w:val="00C66F98"/>
    <w:rsid w:val="00C676EB"/>
    <w:rsid w:val="00C70A1B"/>
    <w:rsid w:val="00C70CFB"/>
    <w:rsid w:val="00C70D34"/>
    <w:rsid w:val="00C718AA"/>
    <w:rsid w:val="00C71B6F"/>
    <w:rsid w:val="00C71CAE"/>
    <w:rsid w:val="00C72763"/>
    <w:rsid w:val="00C73912"/>
    <w:rsid w:val="00C74CA8"/>
    <w:rsid w:val="00C75086"/>
    <w:rsid w:val="00C75AFC"/>
    <w:rsid w:val="00C7670C"/>
    <w:rsid w:val="00C76B3E"/>
    <w:rsid w:val="00C77C50"/>
    <w:rsid w:val="00C80080"/>
    <w:rsid w:val="00C822EB"/>
    <w:rsid w:val="00C825FC"/>
    <w:rsid w:val="00C82D61"/>
    <w:rsid w:val="00C8362E"/>
    <w:rsid w:val="00C83ECF"/>
    <w:rsid w:val="00C84D82"/>
    <w:rsid w:val="00C85CB1"/>
    <w:rsid w:val="00C85D76"/>
    <w:rsid w:val="00C8657E"/>
    <w:rsid w:val="00C9272B"/>
    <w:rsid w:val="00C939B3"/>
    <w:rsid w:val="00C93A49"/>
    <w:rsid w:val="00C94A70"/>
    <w:rsid w:val="00C9630E"/>
    <w:rsid w:val="00CA1B4D"/>
    <w:rsid w:val="00CA1C39"/>
    <w:rsid w:val="00CA5C6A"/>
    <w:rsid w:val="00CA7894"/>
    <w:rsid w:val="00CB027E"/>
    <w:rsid w:val="00CB6EA5"/>
    <w:rsid w:val="00CC049E"/>
    <w:rsid w:val="00CC1548"/>
    <w:rsid w:val="00CC15B1"/>
    <w:rsid w:val="00CC4444"/>
    <w:rsid w:val="00CD13EC"/>
    <w:rsid w:val="00CD7789"/>
    <w:rsid w:val="00CE1420"/>
    <w:rsid w:val="00CE1441"/>
    <w:rsid w:val="00CE152C"/>
    <w:rsid w:val="00CE19AF"/>
    <w:rsid w:val="00CE4A7B"/>
    <w:rsid w:val="00CE5555"/>
    <w:rsid w:val="00CF18A9"/>
    <w:rsid w:val="00CF41E5"/>
    <w:rsid w:val="00CF508F"/>
    <w:rsid w:val="00CF6A94"/>
    <w:rsid w:val="00CF6C5E"/>
    <w:rsid w:val="00D00A2D"/>
    <w:rsid w:val="00D00F3B"/>
    <w:rsid w:val="00D01E9A"/>
    <w:rsid w:val="00D02CA9"/>
    <w:rsid w:val="00D03795"/>
    <w:rsid w:val="00D065A9"/>
    <w:rsid w:val="00D06928"/>
    <w:rsid w:val="00D10762"/>
    <w:rsid w:val="00D10D3E"/>
    <w:rsid w:val="00D13942"/>
    <w:rsid w:val="00D142E1"/>
    <w:rsid w:val="00D15020"/>
    <w:rsid w:val="00D15804"/>
    <w:rsid w:val="00D17AB4"/>
    <w:rsid w:val="00D17AC5"/>
    <w:rsid w:val="00D23718"/>
    <w:rsid w:val="00D24A1F"/>
    <w:rsid w:val="00D25A42"/>
    <w:rsid w:val="00D25EAD"/>
    <w:rsid w:val="00D26C8E"/>
    <w:rsid w:val="00D305EE"/>
    <w:rsid w:val="00D30AE1"/>
    <w:rsid w:val="00D30E07"/>
    <w:rsid w:val="00D3414C"/>
    <w:rsid w:val="00D34C38"/>
    <w:rsid w:val="00D34D21"/>
    <w:rsid w:val="00D35D43"/>
    <w:rsid w:val="00D37C93"/>
    <w:rsid w:val="00D40A1D"/>
    <w:rsid w:val="00D41BC4"/>
    <w:rsid w:val="00D43847"/>
    <w:rsid w:val="00D4429B"/>
    <w:rsid w:val="00D446DB"/>
    <w:rsid w:val="00D44FFC"/>
    <w:rsid w:val="00D55D7B"/>
    <w:rsid w:val="00D604C7"/>
    <w:rsid w:val="00D605C7"/>
    <w:rsid w:val="00D60AD0"/>
    <w:rsid w:val="00D60DCB"/>
    <w:rsid w:val="00D623E2"/>
    <w:rsid w:val="00D62F4F"/>
    <w:rsid w:val="00D66E7B"/>
    <w:rsid w:val="00D71922"/>
    <w:rsid w:val="00D72882"/>
    <w:rsid w:val="00D73CED"/>
    <w:rsid w:val="00D745EB"/>
    <w:rsid w:val="00D74704"/>
    <w:rsid w:val="00D75C1B"/>
    <w:rsid w:val="00D75CE8"/>
    <w:rsid w:val="00D77503"/>
    <w:rsid w:val="00D77D34"/>
    <w:rsid w:val="00D805A0"/>
    <w:rsid w:val="00D828BB"/>
    <w:rsid w:val="00D844E9"/>
    <w:rsid w:val="00D8677F"/>
    <w:rsid w:val="00D87EE1"/>
    <w:rsid w:val="00D90B58"/>
    <w:rsid w:val="00D90FE1"/>
    <w:rsid w:val="00D93CC6"/>
    <w:rsid w:val="00D94B3A"/>
    <w:rsid w:val="00D94FB8"/>
    <w:rsid w:val="00D97187"/>
    <w:rsid w:val="00D971E4"/>
    <w:rsid w:val="00D97944"/>
    <w:rsid w:val="00DA234B"/>
    <w:rsid w:val="00DA3CD8"/>
    <w:rsid w:val="00DA456A"/>
    <w:rsid w:val="00DA4C6C"/>
    <w:rsid w:val="00DA658D"/>
    <w:rsid w:val="00DA7F73"/>
    <w:rsid w:val="00DB1C3F"/>
    <w:rsid w:val="00DB3EB9"/>
    <w:rsid w:val="00DB58AF"/>
    <w:rsid w:val="00DB61E9"/>
    <w:rsid w:val="00DB7595"/>
    <w:rsid w:val="00DC2276"/>
    <w:rsid w:val="00DC3C37"/>
    <w:rsid w:val="00DC6761"/>
    <w:rsid w:val="00DD2A95"/>
    <w:rsid w:val="00DD4DFE"/>
    <w:rsid w:val="00DD6531"/>
    <w:rsid w:val="00DD74FD"/>
    <w:rsid w:val="00DD781E"/>
    <w:rsid w:val="00DE177C"/>
    <w:rsid w:val="00DE4EC4"/>
    <w:rsid w:val="00DE63E0"/>
    <w:rsid w:val="00DF05E4"/>
    <w:rsid w:val="00DF0732"/>
    <w:rsid w:val="00DF3BB1"/>
    <w:rsid w:val="00DF433A"/>
    <w:rsid w:val="00DF502C"/>
    <w:rsid w:val="00DF5684"/>
    <w:rsid w:val="00DF5B15"/>
    <w:rsid w:val="00DF6179"/>
    <w:rsid w:val="00DF713C"/>
    <w:rsid w:val="00E05AA9"/>
    <w:rsid w:val="00E061FB"/>
    <w:rsid w:val="00E107DB"/>
    <w:rsid w:val="00E10E27"/>
    <w:rsid w:val="00E12E57"/>
    <w:rsid w:val="00E22BC2"/>
    <w:rsid w:val="00E24EE7"/>
    <w:rsid w:val="00E3107C"/>
    <w:rsid w:val="00E328C2"/>
    <w:rsid w:val="00E34B9A"/>
    <w:rsid w:val="00E41BB7"/>
    <w:rsid w:val="00E426F5"/>
    <w:rsid w:val="00E44F83"/>
    <w:rsid w:val="00E47D5D"/>
    <w:rsid w:val="00E500FF"/>
    <w:rsid w:val="00E50D29"/>
    <w:rsid w:val="00E61550"/>
    <w:rsid w:val="00E62653"/>
    <w:rsid w:val="00E62802"/>
    <w:rsid w:val="00E63053"/>
    <w:rsid w:val="00E64930"/>
    <w:rsid w:val="00E6765E"/>
    <w:rsid w:val="00E70941"/>
    <w:rsid w:val="00E73E69"/>
    <w:rsid w:val="00E74A13"/>
    <w:rsid w:val="00E766EA"/>
    <w:rsid w:val="00E76FED"/>
    <w:rsid w:val="00E82D27"/>
    <w:rsid w:val="00E84407"/>
    <w:rsid w:val="00E86775"/>
    <w:rsid w:val="00E94E93"/>
    <w:rsid w:val="00E959D2"/>
    <w:rsid w:val="00E965D5"/>
    <w:rsid w:val="00E96796"/>
    <w:rsid w:val="00E96FCC"/>
    <w:rsid w:val="00EA33F8"/>
    <w:rsid w:val="00EA463C"/>
    <w:rsid w:val="00EA5A5B"/>
    <w:rsid w:val="00EA5ED7"/>
    <w:rsid w:val="00EA7A0B"/>
    <w:rsid w:val="00EB548E"/>
    <w:rsid w:val="00EB5680"/>
    <w:rsid w:val="00EB609E"/>
    <w:rsid w:val="00EB69DD"/>
    <w:rsid w:val="00EC09A0"/>
    <w:rsid w:val="00EC1373"/>
    <w:rsid w:val="00EC4443"/>
    <w:rsid w:val="00EC607B"/>
    <w:rsid w:val="00ED15D9"/>
    <w:rsid w:val="00ED1ED8"/>
    <w:rsid w:val="00ED22EB"/>
    <w:rsid w:val="00ED2812"/>
    <w:rsid w:val="00ED2E0D"/>
    <w:rsid w:val="00ED42C1"/>
    <w:rsid w:val="00ED4DDD"/>
    <w:rsid w:val="00ED55FE"/>
    <w:rsid w:val="00EE2527"/>
    <w:rsid w:val="00EE27C4"/>
    <w:rsid w:val="00EE2E19"/>
    <w:rsid w:val="00EE321F"/>
    <w:rsid w:val="00EE4325"/>
    <w:rsid w:val="00EE44D8"/>
    <w:rsid w:val="00EE582D"/>
    <w:rsid w:val="00EF3D3A"/>
    <w:rsid w:val="00EF4318"/>
    <w:rsid w:val="00EF78A6"/>
    <w:rsid w:val="00F00D05"/>
    <w:rsid w:val="00F02A3E"/>
    <w:rsid w:val="00F0310C"/>
    <w:rsid w:val="00F042AD"/>
    <w:rsid w:val="00F06A53"/>
    <w:rsid w:val="00F07FB0"/>
    <w:rsid w:val="00F14F26"/>
    <w:rsid w:val="00F202FC"/>
    <w:rsid w:val="00F260EB"/>
    <w:rsid w:val="00F31CEF"/>
    <w:rsid w:val="00F325A8"/>
    <w:rsid w:val="00F328C5"/>
    <w:rsid w:val="00F32CA5"/>
    <w:rsid w:val="00F33541"/>
    <w:rsid w:val="00F33A83"/>
    <w:rsid w:val="00F345E0"/>
    <w:rsid w:val="00F349B7"/>
    <w:rsid w:val="00F355CA"/>
    <w:rsid w:val="00F35E5A"/>
    <w:rsid w:val="00F4079A"/>
    <w:rsid w:val="00F41B34"/>
    <w:rsid w:val="00F432E1"/>
    <w:rsid w:val="00F433B8"/>
    <w:rsid w:val="00F43513"/>
    <w:rsid w:val="00F460E8"/>
    <w:rsid w:val="00F50DBE"/>
    <w:rsid w:val="00F55BA6"/>
    <w:rsid w:val="00F56DFA"/>
    <w:rsid w:val="00F60536"/>
    <w:rsid w:val="00F6083A"/>
    <w:rsid w:val="00F609BE"/>
    <w:rsid w:val="00F6183C"/>
    <w:rsid w:val="00F63A17"/>
    <w:rsid w:val="00F64A3E"/>
    <w:rsid w:val="00F64C83"/>
    <w:rsid w:val="00F65889"/>
    <w:rsid w:val="00F66872"/>
    <w:rsid w:val="00F71787"/>
    <w:rsid w:val="00F718E2"/>
    <w:rsid w:val="00F72C94"/>
    <w:rsid w:val="00F740E0"/>
    <w:rsid w:val="00F75FBA"/>
    <w:rsid w:val="00F76B05"/>
    <w:rsid w:val="00F7747B"/>
    <w:rsid w:val="00F83F6B"/>
    <w:rsid w:val="00F847E3"/>
    <w:rsid w:val="00F91157"/>
    <w:rsid w:val="00F915C6"/>
    <w:rsid w:val="00F933E8"/>
    <w:rsid w:val="00F94ED3"/>
    <w:rsid w:val="00F95960"/>
    <w:rsid w:val="00F96963"/>
    <w:rsid w:val="00F9787D"/>
    <w:rsid w:val="00FA0719"/>
    <w:rsid w:val="00FA2060"/>
    <w:rsid w:val="00FA5BD5"/>
    <w:rsid w:val="00FA6F3B"/>
    <w:rsid w:val="00FB0174"/>
    <w:rsid w:val="00FB1A90"/>
    <w:rsid w:val="00FB2E2E"/>
    <w:rsid w:val="00FB35B5"/>
    <w:rsid w:val="00FC1FA3"/>
    <w:rsid w:val="00FC2551"/>
    <w:rsid w:val="00FC49AD"/>
    <w:rsid w:val="00FC6228"/>
    <w:rsid w:val="00FC62AE"/>
    <w:rsid w:val="00FC72CD"/>
    <w:rsid w:val="00FE4879"/>
    <w:rsid w:val="00FE74B5"/>
    <w:rsid w:val="00FF1250"/>
    <w:rsid w:val="00FF40D6"/>
    <w:rsid w:val="00FF63C9"/>
    <w:rsid w:val="00FF7C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4353891"/>
  <w15:docId w15:val="{D1C810BD-C615-4F14-9615-F9892537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qFormat/>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qFormat/>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qFormat/>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FollowedHyperlink">
    <w:name w:val="FollowedHyperlink"/>
    <w:basedOn w:val="DefaultParagraphFont"/>
    <w:uiPriority w:val="99"/>
    <w:semiHidden/>
    <w:unhideWhenUsed/>
    <w:rsid w:val="002F48D9"/>
    <w:rPr>
      <w:color w:val="800080" w:themeColor="followedHyperlink"/>
      <w:u w:val="single"/>
    </w:rPr>
  </w:style>
  <w:style w:type="paragraph" w:styleId="ListParagraph">
    <w:name w:val="List Paragraph"/>
    <w:basedOn w:val="Normal"/>
    <w:uiPriority w:val="34"/>
    <w:qFormat/>
    <w:rsid w:val="002F48D9"/>
    <w:pPr>
      <w:ind w:left="720"/>
      <w:contextualSpacing/>
    </w:pPr>
  </w:style>
  <w:style w:type="character" w:customStyle="1" w:styleId="fontstyle01">
    <w:name w:val="fontstyle01"/>
    <w:basedOn w:val="DefaultParagraphFont"/>
    <w:rsid w:val="002F1A93"/>
    <w:rPr>
      <w:rFonts w:ascii="Times New Roman" w:hAnsi="Times New Roman" w:cs="Times New Roman" w:hint="default"/>
      <w:b w:val="0"/>
      <w:bCs w:val="0"/>
      <w:i w:val="0"/>
      <w:iCs w:val="0"/>
      <w:color w:val="000000"/>
      <w:sz w:val="26"/>
      <w:szCs w:val="26"/>
    </w:rPr>
  </w:style>
  <w:style w:type="character" w:styleId="PlaceholderText">
    <w:name w:val="Placeholder Text"/>
    <w:basedOn w:val="DefaultParagraphFont"/>
    <w:uiPriority w:val="99"/>
    <w:semiHidden/>
    <w:rsid w:val="003F2EBF"/>
    <w:rPr>
      <w:color w:val="808080"/>
    </w:rPr>
  </w:style>
  <w:style w:type="paragraph" w:styleId="HTMLPreformatted">
    <w:name w:val="HTML Preformatted"/>
    <w:basedOn w:val="Normal"/>
    <w:link w:val="HTMLPreformattedChar"/>
    <w:uiPriority w:val="99"/>
    <w:semiHidden/>
    <w:unhideWhenUsed/>
    <w:rsid w:val="00D00A2D"/>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00A2D"/>
    <w:rPr>
      <w:rFonts w:ascii="Consolas" w:eastAsia="Times New Roman" w:hAnsi="Consolas" w:cs="Times New Roman"/>
      <w:sz w:val="20"/>
      <w:szCs w:val="20"/>
    </w:rPr>
  </w:style>
  <w:style w:type="paragraph" w:styleId="BodyText">
    <w:name w:val="Body Text"/>
    <w:basedOn w:val="Normal"/>
    <w:link w:val="BodyTextChar"/>
    <w:uiPriority w:val="1"/>
    <w:qFormat/>
    <w:rsid w:val="00B600B4"/>
    <w:rPr>
      <w:sz w:val="26"/>
      <w:szCs w:val="26"/>
      <w:lang w:val="vi"/>
    </w:rPr>
  </w:style>
  <w:style w:type="character" w:customStyle="1" w:styleId="BodyTextChar">
    <w:name w:val="Body Text Char"/>
    <w:basedOn w:val="DefaultParagraphFont"/>
    <w:link w:val="BodyText"/>
    <w:uiPriority w:val="1"/>
    <w:rsid w:val="00B600B4"/>
    <w:rPr>
      <w:rFonts w:eastAsia="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61465">
      <w:bodyDiv w:val="1"/>
      <w:marLeft w:val="0"/>
      <w:marRight w:val="0"/>
      <w:marTop w:val="0"/>
      <w:marBottom w:val="0"/>
      <w:divBdr>
        <w:top w:val="none" w:sz="0" w:space="0" w:color="auto"/>
        <w:left w:val="none" w:sz="0" w:space="0" w:color="auto"/>
        <w:bottom w:val="none" w:sz="0" w:space="0" w:color="auto"/>
        <w:right w:val="none" w:sz="0" w:space="0" w:color="auto"/>
      </w:divBdr>
    </w:div>
    <w:div w:id="96759772">
      <w:bodyDiv w:val="1"/>
      <w:marLeft w:val="0"/>
      <w:marRight w:val="0"/>
      <w:marTop w:val="0"/>
      <w:marBottom w:val="0"/>
      <w:divBdr>
        <w:top w:val="none" w:sz="0" w:space="0" w:color="auto"/>
        <w:left w:val="none" w:sz="0" w:space="0" w:color="auto"/>
        <w:bottom w:val="none" w:sz="0" w:space="0" w:color="auto"/>
        <w:right w:val="none" w:sz="0" w:space="0" w:color="auto"/>
      </w:divBdr>
    </w:div>
    <w:div w:id="185558297">
      <w:bodyDiv w:val="1"/>
      <w:marLeft w:val="0"/>
      <w:marRight w:val="0"/>
      <w:marTop w:val="0"/>
      <w:marBottom w:val="0"/>
      <w:divBdr>
        <w:top w:val="none" w:sz="0" w:space="0" w:color="auto"/>
        <w:left w:val="none" w:sz="0" w:space="0" w:color="auto"/>
        <w:bottom w:val="none" w:sz="0" w:space="0" w:color="auto"/>
        <w:right w:val="none" w:sz="0" w:space="0" w:color="auto"/>
      </w:divBdr>
    </w:div>
    <w:div w:id="192160378">
      <w:bodyDiv w:val="1"/>
      <w:marLeft w:val="0"/>
      <w:marRight w:val="0"/>
      <w:marTop w:val="0"/>
      <w:marBottom w:val="0"/>
      <w:divBdr>
        <w:top w:val="none" w:sz="0" w:space="0" w:color="auto"/>
        <w:left w:val="none" w:sz="0" w:space="0" w:color="auto"/>
        <w:bottom w:val="none" w:sz="0" w:space="0" w:color="auto"/>
        <w:right w:val="none" w:sz="0" w:space="0" w:color="auto"/>
      </w:divBdr>
    </w:div>
    <w:div w:id="220020011">
      <w:bodyDiv w:val="1"/>
      <w:marLeft w:val="0"/>
      <w:marRight w:val="0"/>
      <w:marTop w:val="0"/>
      <w:marBottom w:val="0"/>
      <w:divBdr>
        <w:top w:val="none" w:sz="0" w:space="0" w:color="auto"/>
        <w:left w:val="none" w:sz="0" w:space="0" w:color="auto"/>
        <w:bottom w:val="none" w:sz="0" w:space="0" w:color="auto"/>
        <w:right w:val="none" w:sz="0" w:space="0" w:color="auto"/>
      </w:divBdr>
    </w:div>
    <w:div w:id="220409802">
      <w:bodyDiv w:val="1"/>
      <w:marLeft w:val="0"/>
      <w:marRight w:val="0"/>
      <w:marTop w:val="0"/>
      <w:marBottom w:val="0"/>
      <w:divBdr>
        <w:top w:val="none" w:sz="0" w:space="0" w:color="auto"/>
        <w:left w:val="none" w:sz="0" w:space="0" w:color="auto"/>
        <w:bottom w:val="none" w:sz="0" w:space="0" w:color="auto"/>
        <w:right w:val="none" w:sz="0" w:space="0" w:color="auto"/>
      </w:divBdr>
    </w:div>
    <w:div w:id="249238162">
      <w:bodyDiv w:val="1"/>
      <w:marLeft w:val="0"/>
      <w:marRight w:val="0"/>
      <w:marTop w:val="0"/>
      <w:marBottom w:val="0"/>
      <w:divBdr>
        <w:top w:val="none" w:sz="0" w:space="0" w:color="auto"/>
        <w:left w:val="none" w:sz="0" w:space="0" w:color="auto"/>
        <w:bottom w:val="none" w:sz="0" w:space="0" w:color="auto"/>
        <w:right w:val="none" w:sz="0" w:space="0" w:color="auto"/>
      </w:divBdr>
      <w:divsChild>
        <w:div w:id="1938442831">
          <w:marLeft w:val="0"/>
          <w:marRight w:val="0"/>
          <w:marTop w:val="0"/>
          <w:marBottom w:val="0"/>
          <w:divBdr>
            <w:top w:val="none" w:sz="0" w:space="0" w:color="auto"/>
            <w:left w:val="none" w:sz="0" w:space="0" w:color="auto"/>
            <w:bottom w:val="none" w:sz="0" w:space="0" w:color="auto"/>
            <w:right w:val="none" w:sz="0" w:space="0" w:color="auto"/>
          </w:divBdr>
          <w:divsChild>
            <w:div w:id="2015565388">
              <w:marLeft w:val="0"/>
              <w:marRight w:val="0"/>
              <w:marTop w:val="0"/>
              <w:marBottom w:val="0"/>
              <w:divBdr>
                <w:top w:val="none" w:sz="0" w:space="0" w:color="auto"/>
                <w:left w:val="none" w:sz="0" w:space="0" w:color="auto"/>
                <w:bottom w:val="none" w:sz="0" w:space="0" w:color="auto"/>
                <w:right w:val="none" w:sz="0" w:space="0" w:color="auto"/>
              </w:divBdr>
              <w:divsChild>
                <w:div w:id="977220721">
                  <w:marLeft w:val="0"/>
                  <w:marRight w:val="0"/>
                  <w:marTop w:val="0"/>
                  <w:marBottom w:val="0"/>
                  <w:divBdr>
                    <w:top w:val="none" w:sz="0" w:space="0" w:color="auto"/>
                    <w:left w:val="none" w:sz="0" w:space="0" w:color="auto"/>
                    <w:bottom w:val="none" w:sz="0" w:space="0" w:color="auto"/>
                    <w:right w:val="none" w:sz="0" w:space="0" w:color="auto"/>
                  </w:divBdr>
                  <w:divsChild>
                    <w:div w:id="751775375">
                      <w:marLeft w:val="0"/>
                      <w:marRight w:val="0"/>
                      <w:marTop w:val="0"/>
                      <w:marBottom w:val="0"/>
                      <w:divBdr>
                        <w:top w:val="none" w:sz="0" w:space="0" w:color="auto"/>
                        <w:left w:val="none" w:sz="0" w:space="0" w:color="auto"/>
                        <w:bottom w:val="none" w:sz="0" w:space="0" w:color="auto"/>
                        <w:right w:val="none" w:sz="0" w:space="0" w:color="auto"/>
                      </w:divBdr>
                      <w:divsChild>
                        <w:div w:id="354429055">
                          <w:marLeft w:val="0"/>
                          <w:marRight w:val="0"/>
                          <w:marTop w:val="0"/>
                          <w:marBottom w:val="0"/>
                          <w:divBdr>
                            <w:top w:val="none" w:sz="0" w:space="0" w:color="auto"/>
                            <w:left w:val="none" w:sz="0" w:space="0" w:color="auto"/>
                            <w:bottom w:val="none" w:sz="0" w:space="0" w:color="auto"/>
                            <w:right w:val="none" w:sz="0" w:space="0" w:color="auto"/>
                          </w:divBdr>
                          <w:divsChild>
                            <w:div w:id="1331518271">
                              <w:marLeft w:val="0"/>
                              <w:marRight w:val="0"/>
                              <w:marTop w:val="0"/>
                              <w:marBottom w:val="0"/>
                              <w:divBdr>
                                <w:top w:val="none" w:sz="0" w:space="0" w:color="auto"/>
                                <w:left w:val="none" w:sz="0" w:space="0" w:color="auto"/>
                                <w:bottom w:val="none" w:sz="0" w:space="0" w:color="auto"/>
                                <w:right w:val="none" w:sz="0" w:space="0" w:color="auto"/>
                              </w:divBdr>
                              <w:divsChild>
                                <w:div w:id="1133907961">
                                  <w:marLeft w:val="0"/>
                                  <w:marRight w:val="0"/>
                                  <w:marTop w:val="0"/>
                                  <w:marBottom w:val="0"/>
                                  <w:divBdr>
                                    <w:top w:val="none" w:sz="0" w:space="0" w:color="auto"/>
                                    <w:left w:val="none" w:sz="0" w:space="0" w:color="auto"/>
                                    <w:bottom w:val="none" w:sz="0" w:space="0" w:color="auto"/>
                                    <w:right w:val="none" w:sz="0" w:space="0" w:color="auto"/>
                                  </w:divBdr>
                                  <w:divsChild>
                                    <w:div w:id="1365981365">
                                      <w:marLeft w:val="0"/>
                                      <w:marRight w:val="0"/>
                                      <w:marTop w:val="0"/>
                                      <w:marBottom w:val="0"/>
                                      <w:divBdr>
                                        <w:top w:val="none" w:sz="0" w:space="0" w:color="auto"/>
                                        <w:left w:val="none" w:sz="0" w:space="0" w:color="auto"/>
                                        <w:bottom w:val="none" w:sz="0" w:space="0" w:color="auto"/>
                                        <w:right w:val="none" w:sz="0" w:space="0" w:color="auto"/>
                                      </w:divBdr>
                                    </w:div>
                                    <w:div w:id="1390766316">
                                      <w:marLeft w:val="0"/>
                                      <w:marRight w:val="0"/>
                                      <w:marTop w:val="0"/>
                                      <w:marBottom w:val="0"/>
                                      <w:divBdr>
                                        <w:top w:val="none" w:sz="0" w:space="0" w:color="auto"/>
                                        <w:left w:val="none" w:sz="0" w:space="0" w:color="auto"/>
                                        <w:bottom w:val="none" w:sz="0" w:space="0" w:color="auto"/>
                                        <w:right w:val="none" w:sz="0" w:space="0" w:color="auto"/>
                                      </w:divBdr>
                                      <w:divsChild>
                                        <w:div w:id="479423601">
                                          <w:marLeft w:val="0"/>
                                          <w:marRight w:val="165"/>
                                          <w:marTop w:val="150"/>
                                          <w:marBottom w:val="0"/>
                                          <w:divBdr>
                                            <w:top w:val="none" w:sz="0" w:space="0" w:color="auto"/>
                                            <w:left w:val="none" w:sz="0" w:space="0" w:color="auto"/>
                                            <w:bottom w:val="none" w:sz="0" w:space="0" w:color="auto"/>
                                            <w:right w:val="none" w:sz="0" w:space="0" w:color="auto"/>
                                          </w:divBdr>
                                          <w:divsChild>
                                            <w:div w:id="1560286010">
                                              <w:marLeft w:val="0"/>
                                              <w:marRight w:val="0"/>
                                              <w:marTop w:val="0"/>
                                              <w:marBottom w:val="0"/>
                                              <w:divBdr>
                                                <w:top w:val="none" w:sz="0" w:space="0" w:color="auto"/>
                                                <w:left w:val="none" w:sz="0" w:space="0" w:color="auto"/>
                                                <w:bottom w:val="none" w:sz="0" w:space="0" w:color="auto"/>
                                                <w:right w:val="none" w:sz="0" w:space="0" w:color="auto"/>
                                              </w:divBdr>
                                              <w:divsChild>
                                                <w:div w:id="21681592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6161559">
      <w:bodyDiv w:val="1"/>
      <w:marLeft w:val="0"/>
      <w:marRight w:val="0"/>
      <w:marTop w:val="0"/>
      <w:marBottom w:val="0"/>
      <w:divBdr>
        <w:top w:val="none" w:sz="0" w:space="0" w:color="auto"/>
        <w:left w:val="none" w:sz="0" w:space="0" w:color="auto"/>
        <w:bottom w:val="none" w:sz="0" w:space="0" w:color="auto"/>
        <w:right w:val="none" w:sz="0" w:space="0" w:color="auto"/>
      </w:divBdr>
    </w:div>
    <w:div w:id="286937087">
      <w:bodyDiv w:val="1"/>
      <w:marLeft w:val="0"/>
      <w:marRight w:val="0"/>
      <w:marTop w:val="0"/>
      <w:marBottom w:val="0"/>
      <w:divBdr>
        <w:top w:val="none" w:sz="0" w:space="0" w:color="auto"/>
        <w:left w:val="none" w:sz="0" w:space="0" w:color="auto"/>
        <w:bottom w:val="none" w:sz="0" w:space="0" w:color="auto"/>
        <w:right w:val="none" w:sz="0" w:space="0" w:color="auto"/>
      </w:divBdr>
    </w:div>
    <w:div w:id="292561299">
      <w:bodyDiv w:val="1"/>
      <w:marLeft w:val="0"/>
      <w:marRight w:val="0"/>
      <w:marTop w:val="0"/>
      <w:marBottom w:val="0"/>
      <w:divBdr>
        <w:top w:val="none" w:sz="0" w:space="0" w:color="auto"/>
        <w:left w:val="none" w:sz="0" w:space="0" w:color="auto"/>
        <w:bottom w:val="none" w:sz="0" w:space="0" w:color="auto"/>
        <w:right w:val="none" w:sz="0" w:space="0" w:color="auto"/>
      </w:divBdr>
      <w:divsChild>
        <w:div w:id="1690715378">
          <w:marLeft w:val="0"/>
          <w:marRight w:val="0"/>
          <w:marTop w:val="0"/>
          <w:marBottom w:val="0"/>
          <w:divBdr>
            <w:top w:val="none" w:sz="0" w:space="0" w:color="auto"/>
            <w:left w:val="none" w:sz="0" w:space="0" w:color="auto"/>
            <w:bottom w:val="none" w:sz="0" w:space="0" w:color="auto"/>
            <w:right w:val="none" w:sz="0" w:space="0" w:color="auto"/>
          </w:divBdr>
          <w:divsChild>
            <w:div w:id="1791972394">
              <w:marLeft w:val="0"/>
              <w:marRight w:val="0"/>
              <w:marTop w:val="0"/>
              <w:marBottom w:val="0"/>
              <w:divBdr>
                <w:top w:val="none" w:sz="0" w:space="0" w:color="auto"/>
                <w:left w:val="none" w:sz="0" w:space="0" w:color="auto"/>
                <w:bottom w:val="none" w:sz="0" w:space="0" w:color="auto"/>
                <w:right w:val="none" w:sz="0" w:space="0" w:color="auto"/>
              </w:divBdr>
              <w:divsChild>
                <w:div w:id="201552256">
                  <w:marLeft w:val="0"/>
                  <w:marRight w:val="0"/>
                  <w:marTop w:val="100"/>
                  <w:marBottom w:val="100"/>
                  <w:divBdr>
                    <w:top w:val="none" w:sz="0" w:space="0" w:color="auto"/>
                    <w:left w:val="none" w:sz="0" w:space="0" w:color="auto"/>
                    <w:bottom w:val="none" w:sz="0" w:space="0" w:color="auto"/>
                    <w:right w:val="none" w:sz="0" w:space="0" w:color="auto"/>
                  </w:divBdr>
                  <w:divsChild>
                    <w:div w:id="838085762">
                      <w:marLeft w:val="0"/>
                      <w:marRight w:val="0"/>
                      <w:marTop w:val="0"/>
                      <w:marBottom w:val="0"/>
                      <w:divBdr>
                        <w:top w:val="none" w:sz="0" w:space="0" w:color="auto"/>
                        <w:left w:val="none" w:sz="0" w:space="0" w:color="auto"/>
                        <w:bottom w:val="none" w:sz="0" w:space="0" w:color="auto"/>
                        <w:right w:val="none" w:sz="0" w:space="0" w:color="auto"/>
                      </w:divBdr>
                      <w:divsChild>
                        <w:div w:id="144796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8003170">
      <w:bodyDiv w:val="1"/>
      <w:marLeft w:val="0"/>
      <w:marRight w:val="0"/>
      <w:marTop w:val="0"/>
      <w:marBottom w:val="0"/>
      <w:divBdr>
        <w:top w:val="none" w:sz="0" w:space="0" w:color="auto"/>
        <w:left w:val="none" w:sz="0" w:space="0" w:color="auto"/>
        <w:bottom w:val="none" w:sz="0" w:space="0" w:color="auto"/>
        <w:right w:val="none" w:sz="0" w:space="0" w:color="auto"/>
      </w:divBdr>
    </w:div>
    <w:div w:id="332339942">
      <w:bodyDiv w:val="1"/>
      <w:marLeft w:val="0"/>
      <w:marRight w:val="0"/>
      <w:marTop w:val="0"/>
      <w:marBottom w:val="0"/>
      <w:divBdr>
        <w:top w:val="none" w:sz="0" w:space="0" w:color="auto"/>
        <w:left w:val="none" w:sz="0" w:space="0" w:color="auto"/>
        <w:bottom w:val="none" w:sz="0" w:space="0" w:color="auto"/>
        <w:right w:val="none" w:sz="0" w:space="0" w:color="auto"/>
      </w:divBdr>
    </w:div>
    <w:div w:id="452866815">
      <w:bodyDiv w:val="1"/>
      <w:marLeft w:val="0"/>
      <w:marRight w:val="0"/>
      <w:marTop w:val="0"/>
      <w:marBottom w:val="0"/>
      <w:divBdr>
        <w:top w:val="none" w:sz="0" w:space="0" w:color="auto"/>
        <w:left w:val="none" w:sz="0" w:space="0" w:color="auto"/>
        <w:bottom w:val="none" w:sz="0" w:space="0" w:color="auto"/>
        <w:right w:val="none" w:sz="0" w:space="0" w:color="auto"/>
      </w:divBdr>
    </w:div>
    <w:div w:id="461970343">
      <w:bodyDiv w:val="1"/>
      <w:marLeft w:val="0"/>
      <w:marRight w:val="0"/>
      <w:marTop w:val="0"/>
      <w:marBottom w:val="0"/>
      <w:divBdr>
        <w:top w:val="none" w:sz="0" w:space="0" w:color="auto"/>
        <w:left w:val="none" w:sz="0" w:space="0" w:color="auto"/>
        <w:bottom w:val="none" w:sz="0" w:space="0" w:color="auto"/>
        <w:right w:val="none" w:sz="0" w:space="0" w:color="auto"/>
      </w:divBdr>
    </w:div>
    <w:div w:id="486097668">
      <w:bodyDiv w:val="1"/>
      <w:marLeft w:val="0"/>
      <w:marRight w:val="0"/>
      <w:marTop w:val="0"/>
      <w:marBottom w:val="0"/>
      <w:divBdr>
        <w:top w:val="none" w:sz="0" w:space="0" w:color="auto"/>
        <w:left w:val="none" w:sz="0" w:space="0" w:color="auto"/>
        <w:bottom w:val="none" w:sz="0" w:space="0" w:color="auto"/>
        <w:right w:val="none" w:sz="0" w:space="0" w:color="auto"/>
      </w:divBdr>
    </w:div>
    <w:div w:id="491221823">
      <w:bodyDiv w:val="1"/>
      <w:marLeft w:val="0"/>
      <w:marRight w:val="0"/>
      <w:marTop w:val="0"/>
      <w:marBottom w:val="0"/>
      <w:divBdr>
        <w:top w:val="none" w:sz="0" w:space="0" w:color="auto"/>
        <w:left w:val="none" w:sz="0" w:space="0" w:color="auto"/>
        <w:bottom w:val="none" w:sz="0" w:space="0" w:color="auto"/>
        <w:right w:val="none" w:sz="0" w:space="0" w:color="auto"/>
      </w:divBdr>
    </w:div>
    <w:div w:id="509688179">
      <w:bodyDiv w:val="1"/>
      <w:marLeft w:val="0"/>
      <w:marRight w:val="0"/>
      <w:marTop w:val="0"/>
      <w:marBottom w:val="0"/>
      <w:divBdr>
        <w:top w:val="none" w:sz="0" w:space="0" w:color="auto"/>
        <w:left w:val="none" w:sz="0" w:space="0" w:color="auto"/>
        <w:bottom w:val="none" w:sz="0" w:space="0" w:color="auto"/>
        <w:right w:val="none" w:sz="0" w:space="0" w:color="auto"/>
      </w:divBdr>
    </w:div>
    <w:div w:id="521013657">
      <w:bodyDiv w:val="1"/>
      <w:marLeft w:val="0"/>
      <w:marRight w:val="0"/>
      <w:marTop w:val="0"/>
      <w:marBottom w:val="0"/>
      <w:divBdr>
        <w:top w:val="none" w:sz="0" w:space="0" w:color="auto"/>
        <w:left w:val="none" w:sz="0" w:space="0" w:color="auto"/>
        <w:bottom w:val="none" w:sz="0" w:space="0" w:color="auto"/>
        <w:right w:val="none" w:sz="0" w:space="0" w:color="auto"/>
      </w:divBdr>
    </w:div>
    <w:div w:id="527763637">
      <w:bodyDiv w:val="1"/>
      <w:marLeft w:val="0"/>
      <w:marRight w:val="0"/>
      <w:marTop w:val="0"/>
      <w:marBottom w:val="0"/>
      <w:divBdr>
        <w:top w:val="none" w:sz="0" w:space="0" w:color="auto"/>
        <w:left w:val="none" w:sz="0" w:space="0" w:color="auto"/>
        <w:bottom w:val="none" w:sz="0" w:space="0" w:color="auto"/>
        <w:right w:val="none" w:sz="0" w:space="0" w:color="auto"/>
      </w:divBdr>
    </w:div>
    <w:div w:id="531379789">
      <w:bodyDiv w:val="1"/>
      <w:marLeft w:val="0"/>
      <w:marRight w:val="0"/>
      <w:marTop w:val="0"/>
      <w:marBottom w:val="0"/>
      <w:divBdr>
        <w:top w:val="none" w:sz="0" w:space="0" w:color="auto"/>
        <w:left w:val="none" w:sz="0" w:space="0" w:color="auto"/>
        <w:bottom w:val="none" w:sz="0" w:space="0" w:color="auto"/>
        <w:right w:val="none" w:sz="0" w:space="0" w:color="auto"/>
      </w:divBdr>
    </w:div>
    <w:div w:id="572475907">
      <w:bodyDiv w:val="1"/>
      <w:marLeft w:val="0"/>
      <w:marRight w:val="0"/>
      <w:marTop w:val="0"/>
      <w:marBottom w:val="0"/>
      <w:divBdr>
        <w:top w:val="none" w:sz="0" w:space="0" w:color="auto"/>
        <w:left w:val="none" w:sz="0" w:space="0" w:color="auto"/>
        <w:bottom w:val="none" w:sz="0" w:space="0" w:color="auto"/>
        <w:right w:val="none" w:sz="0" w:space="0" w:color="auto"/>
      </w:divBdr>
    </w:div>
    <w:div w:id="584417191">
      <w:bodyDiv w:val="1"/>
      <w:marLeft w:val="0"/>
      <w:marRight w:val="0"/>
      <w:marTop w:val="0"/>
      <w:marBottom w:val="0"/>
      <w:divBdr>
        <w:top w:val="none" w:sz="0" w:space="0" w:color="auto"/>
        <w:left w:val="none" w:sz="0" w:space="0" w:color="auto"/>
        <w:bottom w:val="none" w:sz="0" w:space="0" w:color="auto"/>
        <w:right w:val="none" w:sz="0" w:space="0" w:color="auto"/>
      </w:divBdr>
    </w:div>
    <w:div w:id="617639417">
      <w:bodyDiv w:val="1"/>
      <w:marLeft w:val="0"/>
      <w:marRight w:val="0"/>
      <w:marTop w:val="0"/>
      <w:marBottom w:val="0"/>
      <w:divBdr>
        <w:top w:val="none" w:sz="0" w:space="0" w:color="auto"/>
        <w:left w:val="none" w:sz="0" w:space="0" w:color="auto"/>
        <w:bottom w:val="none" w:sz="0" w:space="0" w:color="auto"/>
        <w:right w:val="none" w:sz="0" w:space="0" w:color="auto"/>
      </w:divBdr>
    </w:div>
    <w:div w:id="618491307">
      <w:bodyDiv w:val="1"/>
      <w:marLeft w:val="0"/>
      <w:marRight w:val="0"/>
      <w:marTop w:val="0"/>
      <w:marBottom w:val="0"/>
      <w:divBdr>
        <w:top w:val="none" w:sz="0" w:space="0" w:color="auto"/>
        <w:left w:val="none" w:sz="0" w:space="0" w:color="auto"/>
        <w:bottom w:val="none" w:sz="0" w:space="0" w:color="auto"/>
        <w:right w:val="none" w:sz="0" w:space="0" w:color="auto"/>
      </w:divBdr>
    </w:div>
    <w:div w:id="662584119">
      <w:bodyDiv w:val="1"/>
      <w:marLeft w:val="0"/>
      <w:marRight w:val="0"/>
      <w:marTop w:val="0"/>
      <w:marBottom w:val="0"/>
      <w:divBdr>
        <w:top w:val="none" w:sz="0" w:space="0" w:color="auto"/>
        <w:left w:val="none" w:sz="0" w:space="0" w:color="auto"/>
        <w:bottom w:val="none" w:sz="0" w:space="0" w:color="auto"/>
        <w:right w:val="none" w:sz="0" w:space="0" w:color="auto"/>
      </w:divBdr>
    </w:div>
    <w:div w:id="663434063">
      <w:bodyDiv w:val="1"/>
      <w:marLeft w:val="0"/>
      <w:marRight w:val="0"/>
      <w:marTop w:val="0"/>
      <w:marBottom w:val="0"/>
      <w:divBdr>
        <w:top w:val="none" w:sz="0" w:space="0" w:color="auto"/>
        <w:left w:val="none" w:sz="0" w:space="0" w:color="auto"/>
        <w:bottom w:val="none" w:sz="0" w:space="0" w:color="auto"/>
        <w:right w:val="none" w:sz="0" w:space="0" w:color="auto"/>
      </w:divBdr>
      <w:divsChild>
        <w:div w:id="774249718">
          <w:marLeft w:val="360"/>
          <w:marRight w:val="0"/>
          <w:marTop w:val="77"/>
          <w:marBottom w:val="0"/>
          <w:divBdr>
            <w:top w:val="none" w:sz="0" w:space="0" w:color="auto"/>
            <w:left w:val="none" w:sz="0" w:space="0" w:color="auto"/>
            <w:bottom w:val="none" w:sz="0" w:space="0" w:color="auto"/>
            <w:right w:val="none" w:sz="0" w:space="0" w:color="auto"/>
          </w:divBdr>
        </w:div>
      </w:divsChild>
    </w:div>
    <w:div w:id="668026451">
      <w:bodyDiv w:val="1"/>
      <w:marLeft w:val="0"/>
      <w:marRight w:val="0"/>
      <w:marTop w:val="0"/>
      <w:marBottom w:val="0"/>
      <w:divBdr>
        <w:top w:val="none" w:sz="0" w:space="0" w:color="auto"/>
        <w:left w:val="none" w:sz="0" w:space="0" w:color="auto"/>
        <w:bottom w:val="none" w:sz="0" w:space="0" w:color="auto"/>
        <w:right w:val="none" w:sz="0" w:space="0" w:color="auto"/>
      </w:divBdr>
    </w:div>
    <w:div w:id="676545559">
      <w:bodyDiv w:val="1"/>
      <w:marLeft w:val="0"/>
      <w:marRight w:val="0"/>
      <w:marTop w:val="0"/>
      <w:marBottom w:val="0"/>
      <w:divBdr>
        <w:top w:val="none" w:sz="0" w:space="0" w:color="auto"/>
        <w:left w:val="none" w:sz="0" w:space="0" w:color="auto"/>
        <w:bottom w:val="none" w:sz="0" w:space="0" w:color="auto"/>
        <w:right w:val="none" w:sz="0" w:space="0" w:color="auto"/>
      </w:divBdr>
    </w:div>
    <w:div w:id="715080549">
      <w:bodyDiv w:val="1"/>
      <w:marLeft w:val="0"/>
      <w:marRight w:val="0"/>
      <w:marTop w:val="0"/>
      <w:marBottom w:val="0"/>
      <w:divBdr>
        <w:top w:val="none" w:sz="0" w:space="0" w:color="auto"/>
        <w:left w:val="none" w:sz="0" w:space="0" w:color="auto"/>
        <w:bottom w:val="none" w:sz="0" w:space="0" w:color="auto"/>
        <w:right w:val="none" w:sz="0" w:space="0" w:color="auto"/>
      </w:divBdr>
    </w:div>
    <w:div w:id="737434048">
      <w:bodyDiv w:val="1"/>
      <w:marLeft w:val="0"/>
      <w:marRight w:val="0"/>
      <w:marTop w:val="0"/>
      <w:marBottom w:val="0"/>
      <w:divBdr>
        <w:top w:val="none" w:sz="0" w:space="0" w:color="auto"/>
        <w:left w:val="none" w:sz="0" w:space="0" w:color="auto"/>
        <w:bottom w:val="none" w:sz="0" w:space="0" w:color="auto"/>
        <w:right w:val="none" w:sz="0" w:space="0" w:color="auto"/>
      </w:divBdr>
    </w:div>
    <w:div w:id="749041049">
      <w:bodyDiv w:val="1"/>
      <w:marLeft w:val="0"/>
      <w:marRight w:val="0"/>
      <w:marTop w:val="0"/>
      <w:marBottom w:val="0"/>
      <w:divBdr>
        <w:top w:val="none" w:sz="0" w:space="0" w:color="auto"/>
        <w:left w:val="none" w:sz="0" w:space="0" w:color="auto"/>
        <w:bottom w:val="none" w:sz="0" w:space="0" w:color="auto"/>
        <w:right w:val="none" w:sz="0" w:space="0" w:color="auto"/>
      </w:divBdr>
      <w:divsChild>
        <w:div w:id="222177904">
          <w:marLeft w:val="0"/>
          <w:marRight w:val="0"/>
          <w:marTop w:val="90"/>
          <w:marBottom w:val="0"/>
          <w:divBdr>
            <w:top w:val="none" w:sz="0" w:space="0" w:color="auto"/>
            <w:left w:val="none" w:sz="0" w:space="0" w:color="auto"/>
            <w:bottom w:val="none" w:sz="0" w:space="0" w:color="auto"/>
            <w:right w:val="none" w:sz="0" w:space="0" w:color="auto"/>
          </w:divBdr>
          <w:divsChild>
            <w:div w:id="340863873">
              <w:marLeft w:val="0"/>
              <w:marRight w:val="0"/>
              <w:marTop w:val="0"/>
              <w:marBottom w:val="420"/>
              <w:divBdr>
                <w:top w:val="none" w:sz="0" w:space="0" w:color="auto"/>
                <w:left w:val="none" w:sz="0" w:space="0" w:color="auto"/>
                <w:bottom w:val="none" w:sz="0" w:space="0" w:color="auto"/>
                <w:right w:val="none" w:sz="0" w:space="0" w:color="auto"/>
              </w:divBdr>
              <w:divsChild>
                <w:div w:id="1007907528">
                  <w:marLeft w:val="0"/>
                  <w:marRight w:val="0"/>
                  <w:marTop w:val="0"/>
                  <w:marBottom w:val="0"/>
                  <w:divBdr>
                    <w:top w:val="none" w:sz="0" w:space="0" w:color="auto"/>
                    <w:left w:val="none" w:sz="0" w:space="0" w:color="auto"/>
                    <w:bottom w:val="none" w:sz="0" w:space="0" w:color="auto"/>
                    <w:right w:val="none" w:sz="0" w:space="0" w:color="auto"/>
                  </w:divBdr>
                  <w:divsChild>
                    <w:div w:id="6982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105296">
      <w:bodyDiv w:val="1"/>
      <w:marLeft w:val="0"/>
      <w:marRight w:val="0"/>
      <w:marTop w:val="0"/>
      <w:marBottom w:val="0"/>
      <w:divBdr>
        <w:top w:val="none" w:sz="0" w:space="0" w:color="auto"/>
        <w:left w:val="none" w:sz="0" w:space="0" w:color="auto"/>
        <w:bottom w:val="none" w:sz="0" w:space="0" w:color="auto"/>
        <w:right w:val="none" w:sz="0" w:space="0" w:color="auto"/>
      </w:divBdr>
    </w:div>
    <w:div w:id="808203943">
      <w:bodyDiv w:val="1"/>
      <w:marLeft w:val="0"/>
      <w:marRight w:val="0"/>
      <w:marTop w:val="0"/>
      <w:marBottom w:val="0"/>
      <w:divBdr>
        <w:top w:val="none" w:sz="0" w:space="0" w:color="auto"/>
        <w:left w:val="none" w:sz="0" w:space="0" w:color="auto"/>
        <w:bottom w:val="none" w:sz="0" w:space="0" w:color="auto"/>
        <w:right w:val="none" w:sz="0" w:space="0" w:color="auto"/>
      </w:divBdr>
    </w:div>
    <w:div w:id="826897610">
      <w:bodyDiv w:val="1"/>
      <w:marLeft w:val="0"/>
      <w:marRight w:val="0"/>
      <w:marTop w:val="0"/>
      <w:marBottom w:val="0"/>
      <w:divBdr>
        <w:top w:val="none" w:sz="0" w:space="0" w:color="auto"/>
        <w:left w:val="none" w:sz="0" w:space="0" w:color="auto"/>
        <w:bottom w:val="none" w:sz="0" w:space="0" w:color="auto"/>
        <w:right w:val="none" w:sz="0" w:space="0" w:color="auto"/>
      </w:divBdr>
    </w:div>
    <w:div w:id="831219888">
      <w:bodyDiv w:val="1"/>
      <w:marLeft w:val="0"/>
      <w:marRight w:val="0"/>
      <w:marTop w:val="0"/>
      <w:marBottom w:val="0"/>
      <w:divBdr>
        <w:top w:val="none" w:sz="0" w:space="0" w:color="auto"/>
        <w:left w:val="none" w:sz="0" w:space="0" w:color="auto"/>
        <w:bottom w:val="none" w:sz="0" w:space="0" w:color="auto"/>
        <w:right w:val="none" w:sz="0" w:space="0" w:color="auto"/>
      </w:divBdr>
    </w:div>
    <w:div w:id="848520950">
      <w:bodyDiv w:val="1"/>
      <w:marLeft w:val="0"/>
      <w:marRight w:val="0"/>
      <w:marTop w:val="0"/>
      <w:marBottom w:val="0"/>
      <w:divBdr>
        <w:top w:val="none" w:sz="0" w:space="0" w:color="auto"/>
        <w:left w:val="none" w:sz="0" w:space="0" w:color="auto"/>
        <w:bottom w:val="none" w:sz="0" w:space="0" w:color="auto"/>
        <w:right w:val="none" w:sz="0" w:space="0" w:color="auto"/>
      </w:divBdr>
    </w:div>
    <w:div w:id="851070021">
      <w:bodyDiv w:val="1"/>
      <w:marLeft w:val="0"/>
      <w:marRight w:val="0"/>
      <w:marTop w:val="0"/>
      <w:marBottom w:val="0"/>
      <w:divBdr>
        <w:top w:val="none" w:sz="0" w:space="0" w:color="auto"/>
        <w:left w:val="none" w:sz="0" w:space="0" w:color="auto"/>
        <w:bottom w:val="none" w:sz="0" w:space="0" w:color="auto"/>
        <w:right w:val="none" w:sz="0" w:space="0" w:color="auto"/>
      </w:divBdr>
    </w:div>
    <w:div w:id="878324672">
      <w:bodyDiv w:val="1"/>
      <w:marLeft w:val="0"/>
      <w:marRight w:val="0"/>
      <w:marTop w:val="0"/>
      <w:marBottom w:val="0"/>
      <w:divBdr>
        <w:top w:val="none" w:sz="0" w:space="0" w:color="auto"/>
        <w:left w:val="none" w:sz="0" w:space="0" w:color="auto"/>
        <w:bottom w:val="none" w:sz="0" w:space="0" w:color="auto"/>
        <w:right w:val="none" w:sz="0" w:space="0" w:color="auto"/>
      </w:divBdr>
    </w:div>
    <w:div w:id="880169601">
      <w:bodyDiv w:val="1"/>
      <w:marLeft w:val="0"/>
      <w:marRight w:val="0"/>
      <w:marTop w:val="0"/>
      <w:marBottom w:val="0"/>
      <w:divBdr>
        <w:top w:val="none" w:sz="0" w:space="0" w:color="auto"/>
        <w:left w:val="none" w:sz="0" w:space="0" w:color="auto"/>
        <w:bottom w:val="none" w:sz="0" w:space="0" w:color="auto"/>
        <w:right w:val="none" w:sz="0" w:space="0" w:color="auto"/>
      </w:divBdr>
    </w:div>
    <w:div w:id="895355735">
      <w:bodyDiv w:val="1"/>
      <w:marLeft w:val="0"/>
      <w:marRight w:val="0"/>
      <w:marTop w:val="0"/>
      <w:marBottom w:val="0"/>
      <w:divBdr>
        <w:top w:val="none" w:sz="0" w:space="0" w:color="auto"/>
        <w:left w:val="none" w:sz="0" w:space="0" w:color="auto"/>
        <w:bottom w:val="none" w:sz="0" w:space="0" w:color="auto"/>
        <w:right w:val="none" w:sz="0" w:space="0" w:color="auto"/>
      </w:divBdr>
    </w:div>
    <w:div w:id="921379570">
      <w:bodyDiv w:val="1"/>
      <w:marLeft w:val="0"/>
      <w:marRight w:val="0"/>
      <w:marTop w:val="0"/>
      <w:marBottom w:val="0"/>
      <w:divBdr>
        <w:top w:val="none" w:sz="0" w:space="0" w:color="auto"/>
        <w:left w:val="none" w:sz="0" w:space="0" w:color="auto"/>
        <w:bottom w:val="none" w:sz="0" w:space="0" w:color="auto"/>
        <w:right w:val="none" w:sz="0" w:space="0" w:color="auto"/>
      </w:divBdr>
    </w:div>
    <w:div w:id="931276707">
      <w:bodyDiv w:val="1"/>
      <w:marLeft w:val="0"/>
      <w:marRight w:val="0"/>
      <w:marTop w:val="0"/>
      <w:marBottom w:val="0"/>
      <w:divBdr>
        <w:top w:val="none" w:sz="0" w:space="0" w:color="auto"/>
        <w:left w:val="none" w:sz="0" w:space="0" w:color="auto"/>
        <w:bottom w:val="none" w:sz="0" w:space="0" w:color="auto"/>
        <w:right w:val="none" w:sz="0" w:space="0" w:color="auto"/>
      </w:divBdr>
    </w:div>
    <w:div w:id="936640717">
      <w:bodyDiv w:val="1"/>
      <w:marLeft w:val="0"/>
      <w:marRight w:val="0"/>
      <w:marTop w:val="0"/>
      <w:marBottom w:val="0"/>
      <w:divBdr>
        <w:top w:val="none" w:sz="0" w:space="0" w:color="auto"/>
        <w:left w:val="none" w:sz="0" w:space="0" w:color="auto"/>
        <w:bottom w:val="none" w:sz="0" w:space="0" w:color="auto"/>
        <w:right w:val="none" w:sz="0" w:space="0" w:color="auto"/>
      </w:divBdr>
    </w:div>
    <w:div w:id="939022543">
      <w:bodyDiv w:val="1"/>
      <w:marLeft w:val="0"/>
      <w:marRight w:val="0"/>
      <w:marTop w:val="0"/>
      <w:marBottom w:val="0"/>
      <w:divBdr>
        <w:top w:val="none" w:sz="0" w:space="0" w:color="auto"/>
        <w:left w:val="none" w:sz="0" w:space="0" w:color="auto"/>
        <w:bottom w:val="none" w:sz="0" w:space="0" w:color="auto"/>
        <w:right w:val="none" w:sz="0" w:space="0" w:color="auto"/>
      </w:divBdr>
    </w:div>
    <w:div w:id="944845915">
      <w:bodyDiv w:val="1"/>
      <w:marLeft w:val="0"/>
      <w:marRight w:val="0"/>
      <w:marTop w:val="0"/>
      <w:marBottom w:val="0"/>
      <w:divBdr>
        <w:top w:val="none" w:sz="0" w:space="0" w:color="auto"/>
        <w:left w:val="none" w:sz="0" w:space="0" w:color="auto"/>
        <w:bottom w:val="none" w:sz="0" w:space="0" w:color="auto"/>
        <w:right w:val="none" w:sz="0" w:space="0" w:color="auto"/>
      </w:divBdr>
    </w:div>
    <w:div w:id="976254207">
      <w:bodyDiv w:val="1"/>
      <w:marLeft w:val="0"/>
      <w:marRight w:val="0"/>
      <w:marTop w:val="0"/>
      <w:marBottom w:val="0"/>
      <w:divBdr>
        <w:top w:val="none" w:sz="0" w:space="0" w:color="auto"/>
        <w:left w:val="none" w:sz="0" w:space="0" w:color="auto"/>
        <w:bottom w:val="none" w:sz="0" w:space="0" w:color="auto"/>
        <w:right w:val="none" w:sz="0" w:space="0" w:color="auto"/>
      </w:divBdr>
    </w:div>
    <w:div w:id="981301975">
      <w:bodyDiv w:val="1"/>
      <w:marLeft w:val="0"/>
      <w:marRight w:val="0"/>
      <w:marTop w:val="0"/>
      <w:marBottom w:val="0"/>
      <w:divBdr>
        <w:top w:val="none" w:sz="0" w:space="0" w:color="auto"/>
        <w:left w:val="none" w:sz="0" w:space="0" w:color="auto"/>
        <w:bottom w:val="none" w:sz="0" w:space="0" w:color="auto"/>
        <w:right w:val="none" w:sz="0" w:space="0" w:color="auto"/>
      </w:divBdr>
    </w:div>
    <w:div w:id="995037351">
      <w:bodyDiv w:val="1"/>
      <w:marLeft w:val="0"/>
      <w:marRight w:val="0"/>
      <w:marTop w:val="0"/>
      <w:marBottom w:val="0"/>
      <w:divBdr>
        <w:top w:val="none" w:sz="0" w:space="0" w:color="auto"/>
        <w:left w:val="none" w:sz="0" w:space="0" w:color="auto"/>
        <w:bottom w:val="none" w:sz="0" w:space="0" w:color="auto"/>
        <w:right w:val="none" w:sz="0" w:space="0" w:color="auto"/>
      </w:divBdr>
    </w:div>
    <w:div w:id="1026324442">
      <w:bodyDiv w:val="1"/>
      <w:marLeft w:val="0"/>
      <w:marRight w:val="0"/>
      <w:marTop w:val="0"/>
      <w:marBottom w:val="0"/>
      <w:divBdr>
        <w:top w:val="none" w:sz="0" w:space="0" w:color="auto"/>
        <w:left w:val="none" w:sz="0" w:space="0" w:color="auto"/>
        <w:bottom w:val="none" w:sz="0" w:space="0" w:color="auto"/>
        <w:right w:val="none" w:sz="0" w:space="0" w:color="auto"/>
      </w:divBdr>
    </w:div>
    <w:div w:id="1033992494">
      <w:bodyDiv w:val="1"/>
      <w:marLeft w:val="0"/>
      <w:marRight w:val="0"/>
      <w:marTop w:val="0"/>
      <w:marBottom w:val="0"/>
      <w:divBdr>
        <w:top w:val="none" w:sz="0" w:space="0" w:color="auto"/>
        <w:left w:val="none" w:sz="0" w:space="0" w:color="auto"/>
        <w:bottom w:val="none" w:sz="0" w:space="0" w:color="auto"/>
        <w:right w:val="none" w:sz="0" w:space="0" w:color="auto"/>
      </w:divBdr>
    </w:div>
    <w:div w:id="1048918836">
      <w:bodyDiv w:val="1"/>
      <w:marLeft w:val="0"/>
      <w:marRight w:val="0"/>
      <w:marTop w:val="0"/>
      <w:marBottom w:val="0"/>
      <w:divBdr>
        <w:top w:val="none" w:sz="0" w:space="0" w:color="auto"/>
        <w:left w:val="none" w:sz="0" w:space="0" w:color="auto"/>
        <w:bottom w:val="none" w:sz="0" w:space="0" w:color="auto"/>
        <w:right w:val="none" w:sz="0" w:space="0" w:color="auto"/>
      </w:divBdr>
      <w:divsChild>
        <w:div w:id="1520587757">
          <w:marLeft w:val="0"/>
          <w:marRight w:val="0"/>
          <w:marTop w:val="0"/>
          <w:marBottom w:val="0"/>
          <w:divBdr>
            <w:top w:val="none" w:sz="0" w:space="0" w:color="auto"/>
            <w:left w:val="none" w:sz="0" w:space="0" w:color="auto"/>
            <w:bottom w:val="none" w:sz="0" w:space="0" w:color="auto"/>
            <w:right w:val="none" w:sz="0" w:space="0" w:color="auto"/>
          </w:divBdr>
          <w:divsChild>
            <w:div w:id="1276131064">
              <w:marLeft w:val="0"/>
              <w:marRight w:val="0"/>
              <w:marTop w:val="0"/>
              <w:marBottom w:val="0"/>
              <w:divBdr>
                <w:top w:val="none" w:sz="0" w:space="0" w:color="auto"/>
                <w:left w:val="none" w:sz="0" w:space="0" w:color="auto"/>
                <w:bottom w:val="none" w:sz="0" w:space="0" w:color="auto"/>
                <w:right w:val="none" w:sz="0" w:space="0" w:color="auto"/>
              </w:divBdr>
              <w:divsChild>
                <w:div w:id="1241481130">
                  <w:marLeft w:val="0"/>
                  <w:marRight w:val="0"/>
                  <w:marTop w:val="100"/>
                  <w:marBottom w:val="100"/>
                  <w:divBdr>
                    <w:top w:val="none" w:sz="0" w:space="0" w:color="auto"/>
                    <w:left w:val="none" w:sz="0" w:space="0" w:color="auto"/>
                    <w:bottom w:val="none" w:sz="0" w:space="0" w:color="auto"/>
                    <w:right w:val="none" w:sz="0" w:space="0" w:color="auto"/>
                  </w:divBdr>
                  <w:divsChild>
                    <w:div w:id="1820000678">
                      <w:marLeft w:val="0"/>
                      <w:marRight w:val="0"/>
                      <w:marTop w:val="0"/>
                      <w:marBottom w:val="0"/>
                      <w:divBdr>
                        <w:top w:val="none" w:sz="0" w:space="0" w:color="auto"/>
                        <w:left w:val="none" w:sz="0" w:space="0" w:color="auto"/>
                        <w:bottom w:val="none" w:sz="0" w:space="0" w:color="auto"/>
                        <w:right w:val="none" w:sz="0" w:space="0" w:color="auto"/>
                      </w:divBdr>
                      <w:divsChild>
                        <w:div w:id="3868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884638">
      <w:bodyDiv w:val="1"/>
      <w:marLeft w:val="0"/>
      <w:marRight w:val="0"/>
      <w:marTop w:val="0"/>
      <w:marBottom w:val="0"/>
      <w:divBdr>
        <w:top w:val="none" w:sz="0" w:space="0" w:color="auto"/>
        <w:left w:val="none" w:sz="0" w:space="0" w:color="auto"/>
        <w:bottom w:val="none" w:sz="0" w:space="0" w:color="auto"/>
        <w:right w:val="none" w:sz="0" w:space="0" w:color="auto"/>
      </w:divBdr>
    </w:div>
    <w:div w:id="1081827943">
      <w:bodyDiv w:val="1"/>
      <w:marLeft w:val="0"/>
      <w:marRight w:val="0"/>
      <w:marTop w:val="0"/>
      <w:marBottom w:val="0"/>
      <w:divBdr>
        <w:top w:val="none" w:sz="0" w:space="0" w:color="auto"/>
        <w:left w:val="none" w:sz="0" w:space="0" w:color="auto"/>
        <w:bottom w:val="none" w:sz="0" w:space="0" w:color="auto"/>
        <w:right w:val="none" w:sz="0" w:space="0" w:color="auto"/>
      </w:divBdr>
    </w:div>
    <w:div w:id="1103381588">
      <w:bodyDiv w:val="1"/>
      <w:marLeft w:val="0"/>
      <w:marRight w:val="0"/>
      <w:marTop w:val="0"/>
      <w:marBottom w:val="0"/>
      <w:divBdr>
        <w:top w:val="none" w:sz="0" w:space="0" w:color="auto"/>
        <w:left w:val="none" w:sz="0" w:space="0" w:color="auto"/>
        <w:bottom w:val="none" w:sz="0" w:space="0" w:color="auto"/>
        <w:right w:val="none" w:sz="0" w:space="0" w:color="auto"/>
      </w:divBdr>
    </w:div>
    <w:div w:id="1135102239">
      <w:bodyDiv w:val="1"/>
      <w:marLeft w:val="0"/>
      <w:marRight w:val="0"/>
      <w:marTop w:val="0"/>
      <w:marBottom w:val="0"/>
      <w:divBdr>
        <w:top w:val="none" w:sz="0" w:space="0" w:color="auto"/>
        <w:left w:val="none" w:sz="0" w:space="0" w:color="auto"/>
        <w:bottom w:val="none" w:sz="0" w:space="0" w:color="auto"/>
        <w:right w:val="none" w:sz="0" w:space="0" w:color="auto"/>
      </w:divBdr>
    </w:div>
    <w:div w:id="1141456280">
      <w:bodyDiv w:val="1"/>
      <w:marLeft w:val="0"/>
      <w:marRight w:val="0"/>
      <w:marTop w:val="0"/>
      <w:marBottom w:val="0"/>
      <w:divBdr>
        <w:top w:val="none" w:sz="0" w:space="0" w:color="auto"/>
        <w:left w:val="none" w:sz="0" w:space="0" w:color="auto"/>
        <w:bottom w:val="none" w:sz="0" w:space="0" w:color="auto"/>
        <w:right w:val="none" w:sz="0" w:space="0" w:color="auto"/>
      </w:divBdr>
    </w:div>
    <w:div w:id="1162626183">
      <w:bodyDiv w:val="1"/>
      <w:marLeft w:val="0"/>
      <w:marRight w:val="0"/>
      <w:marTop w:val="0"/>
      <w:marBottom w:val="0"/>
      <w:divBdr>
        <w:top w:val="none" w:sz="0" w:space="0" w:color="auto"/>
        <w:left w:val="none" w:sz="0" w:space="0" w:color="auto"/>
        <w:bottom w:val="none" w:sz="0" w:space="0" w:color="auto"/>
        <w:right w:val="none" w:sz="0" w:space="0" w:color="auto"/>
      </w:divBdr>
    </w:div>
    <w:div w:id="1215040454">
      <w:bodyDiv w:val="1"/>
      <w:marLeft w:val="0"/>
      <w:marRight w:val="0"/>
      <w:marTop w:val="0"/>
      <w:marBottom w:val="0"/>
      <w:divBdr>
        <w:top w:val="none" w:sz="0" w:space="0" w:color="auto"/>
        <w:left w:val="none" w:sz="0" w:space="0" w:color="auto"/>
        <w:bottom w:val="none" w:sz="0" w:space="0" w:color="auto"/>
        <w:right w:val="none" w:sz="0" w:space="0" w:color="auto"/>
      </w:divBdr>
    </w:div>
    <w:div w:id="1269048614">
      <w:bodyDiv w:val="1"/>
      <w:marLeft w:val="0"/>
      <w:marRight w:val="0"/>
      <w:marTop w:val="0"/>
      <w:marBottom w:val="0"/>
      <w:divBdr>
        <w:top w:val="none" w:sz="0" w:space="0" w:color="auto"/>
        <w:left w:val="none" w:sz="0" w:space="0" w:color="auto"/>
        <w:bottom w:val="none" w:sz="0" w:space="0" w:color="auto"/>
        <w:right w:val="none" w:sz="0" w:space="0" w:color="auto"/>
      </w:divBdr>
    </w:div>
    <w:div w:id="1328509241">
      <w:bodyDiv w:val="1"/>
      <w:marLeft w:val="0"/>
      <w:marRight w:val="0"/>
      <w:marTop w:val="0"/>
      <w:marBottom w:val="0"/>
      <w:divBdr>
        <w:top w:val="none" w:sz="0" w:space="0" w:color="auto"/>
        <w:left w:val="none" w:sz="0" w:space="0" w:color="auto"/>
        <w:bottom w:val="none" w:sz="0" w:space="0" w:color="auto"/>
        <w:right w:val="none" w:sz="0" w:space="0" w:color="auto"/>
      </w:divBdr>
    </w:div>
    <w:div w:id="1354459988">
      <w:bodyDiv w:val="1"/>
      <w:marLeft w:val="0"/>
      <w:marRight w:val="0"/>
      <w:marTop w:val="0"/>
      <w:marBottom w:val="0"/>
      <w:divBdr>
        <w:top w:val="none" w:sz="0" w:space="0" w:color="auto"/>
        <w:left w:val="none" w:sz="0" w:space="0" w:color="auto"/>
        <w:bottom w:val="none" w:sz="0" w:space="0" w:color="auto"/>
        <w:right w:val="none" w:sz="0" w:space="0" w:color="auto"/>
      </w:divBdr>
    </w:div>
    <w:div w:id="1369528229">
      <w:bodyDiv w:val="1"/>
      <w:marLeft w:val="0"/>
      <w:marRight w:val="0"/>
      <w:marTop w:val="0"/>
      <w:marBottom w:val="0"/>
      <w:divBdr>
        <w:top w:val="none" w:sz="0" w:space="0" w:color="auto"/>
        <w:left w:val="none" w:sz="0" w:space="0" w:color="auto"/>
        <w:bottom w:val="none" w:sz="0" w:space="0" w:color="auto"/>
        <w:right w:val="none" w:sz="0" w:space="0" w:color="auto"/>
      </w:divBdr>
    </w:div>
    <w:div w:id="1415005763">
      <w:bodyDiv w:val="1"/>
      <w:marLeft w:val="0"/>
      <w:marRight w:val="0"/>
      <w:marTop w:val="0"/>
      <w:marBottom w:val="0"/>
      <w:divBdr>
        <w:top w:val="none" w:sz="0" w:space="0" w:color="auto"/>
        <w:left w:val="none" w:sz="0" w:space="0" w:color="auto"/>
        <w:bottom w:val="none" w:sz="0" w:space="0" w:color="auto"/>
        <w:right w:val="none" w:sz="0" w:space="0" w:color="auto"/>
      </w:divBdr>
    </w:div>
    <w:div w:id="1419521554">
      <w:bodyDiv w:val="1"/>
      <w:marLeft w:val="0"/>
      <w:marRight w:val="0"/>
      <w:marTop w:val="0"/>
      <w:marBottom w:val="0"/>
      <w:divBdr>
        <w:top w:val="none" w:sz="0" w:space="0" w:color="auto"/>
        <w:left w:val="none" w:sz="0" w:space="0" w:color="auto"/>
        <w:bottom w:val="none" w:sz="0" w:space="0" w:color="auto"/>
        <w:right w:val="none" w:sz="0" w:space="0" w:color="auto"/>
      </w:divBdr>
    </w:div>
    <w:div w:id="1448280768">
      <w:bodyDiv w:val="1"/>
      <w:marLeft w:val="0"/>
      <w:marRight w:val="0"/>
      <w:marTop w:val="0"/>
      <w:marBottom w:val="0"/>
      <w:divBdr>
        <w:top w:val="none" w:sz="0" w:space="0" w:color="auto"/>
        <w:left w:val="none" w:sz="0" w:space="0" w:color="auto"/>
        <w:bottom w:val="none" w:sz="0" w:space="0" w:color="auto"/>
        <w:right w:val="none" w:sz="0" w:space="0" w:color="auto"/>
      </w:divBdr>
    </w:div>
    <w:div w:id="1462379424">
      <w:bodyDiv w:val="1"/>
      <w:marLeft w:val="0"/>
      <w:marRight w:val="0"/>
      <w:marTop w:val="0"/>
      <w:marBottom w:val="0"/>
      <w:divBdr>
        <w:top w:val="none" w:sz="0" w:space="0" w:color="auto"/>
        <w:left w:val="none" w:sz="0" w:space="0" w:color="auto"/>
        <w:bottom w:val="none" w:sz="0" w:space="0" w:color="auto"/>
        <w:right w:val="none" w:sz="0" w:space="0" w:color="auto"/>
      </w:divBdr>
    </w:div>
    <w:div w:id="1467236786">
      <w:bodyDiv w:val="1"/>
      <w:marLeft w:val="0"/>
      <w:marRight w:val="0"/>
      <w:marTop w:val="0"/>
      <w:marBottom w:val="0"/>
      <w:divBdr>
        <w:top w:val="none" w:sz="0" w:space="0" w:color="auto"/>
        <w:left w:val="none" w:sz="0" w:space="0" w:color="auto"/>
        <w:bottom w:val="none" w:sz="0" w:space="0" w:color="auto"/>
        <w:right w:val="none" w:sz="0" w:space="0" w:color="auto"/>
      </w:divBdr>
    </w:div>
    <w:div w:id="147694636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5557007">
      <w:bodyDiv w:val="1"/>
      <w:marLeft w:val="0"/>
      <w:marRight w:val="0"/>
      <w:marTop w:val="0"/>
      <w:marBottom w:val="0"/>
      <w:divBdr>
        <w:top w:val="none" w:sz="0" w:space="0" w:color="auto"/>
        <w:left w:val="none" w:sz="0" w:space="0" w:color="auto"/>
        <w:bottom w:val="none" w:sz="0" w:space="0" w:color="auto"/>
        <w:right w:val="none" w:sz="0" w:space="0" w:color="auto"/>
      </w:divBdr>
    </w:div>
    <w:div w:id="1620447968">
      <w:bodyDiv w:val="1"/>
      <w:marLeft w:val="0"/>
      <w:marRight w:val="0"/>
      <w:marTop w:val="0"/>
      <w:marBottom w:val="0"/>
      <w:divBdr>
        <w:top w:val="none" w:sz="0" w:space="0" w:color="auto"/>
        <w:left w:val="none" w:sz="0" w:space="0" w:color="auto"/>
        <w:bottom w:val="none" w:sz="0" w:space="0" w:color="auto"/>
        <w:right w:val="none" w:sz="0" w:space="0" w:color="auto"/>
      </w:divBdr>
    </w:div>
    <w:div w:id="1643390978">
      <w:bodyDiv w:val="1"/>
      <w:marLeft w:val="0"/>
      <w:marRight w:val="0"/>
      <w:marTop w:val="0"/>
      <w:marBottom w:val="0"/>
      <w:divBdr>
        <w:top w:val="none" w:sz="0" w:space="0" w:color="auto"/>
        <w:left w:val="none" w:sz="0" w:space="0" w:color="auto"/>
        <w:bottom w:val="none" w:sz="0" w:space="0" w:color="auto"/>
        <w:right w:val="none" w:sz="0" w:space="0" w:color="auto"/>
      </w:divBdr>
    </w:div>
    <w:div w:id="1699892123">
      <w:bodyDiv w:val="1"/>
      <w:marLeft w:val="0"/>
      <w:marRight w:val="0"/>
      <w:marTop w:val="0"/>
      <w:marBottom w:val="0"/>
      <w:divBdr>
        <w:top w:val="none" w:sz="0" w:space="0" w:color="auto"/>
        <w:left w:val="none" w:sz="0" w:space="0" w:color="auto"/>
        <w:bottom w:val="none" w:sz="0" w:space="0" w:color="auto"/>
        <w:right w:val="none" w:sz="0" w:space="0" w:color="auto"/>
      </w:divBdr>
    </w:div>
    <w:div w:id="1775126477">
      <w:bodyDiv w:val="1"/>
      <w:marLeft w:val="0"/>
      <w:marRight w:val="0"/>
      <w:marTop w:val="0"/>
      <w:marBottom w:val="0"/>
      <w:divBdr>
        <w:top w:val="none" w:sz="0" w:space="0" w:color="auto"/>
        <w:left w:val="none" w:sz="0" w:space="0" w:color="auto"/>
        <w:bottom w:val="none" w:sz="0" w:space="0" w:color="auto"/>
        <w:right w:val="none" w:sz="0" w:space="0" w:color="auto"/>
      </w:divBdr>
    </w:div>
    <w:div w:id="1785614919">
      <w:bodyDiv w:val="1"/>
      <w:marLeft w:val="0"/>
      <w:marRight w:val="0"/>
      <w:marTop w:val="0"/>
      <w:marBottom w:val="0"/>
      <w:divBdr>
        <w:top w:val="none" w:sz="0" w:space="0" w:color="auto"/>
        <w:left w:val="none" w:sz="0" w:space="0" w:color="auto"/>
        <w:bottom w:val="none" w:sz="0" w:space="0" w:color="auto"/>
        <w:right w:val="none" w:sz="0" w:space="0" w:color="auto"/>
      </w:divBdr>
    </w:div>
    <w:div w:id="1810970801">
      <w:bodyDiv w:val="1"/>
      <w:marLeft w:val="0"/>
      <w:marRight w:val="0"/>
      <w:marTop w:val="0"/>
      <w:marBottom w:val="0"/>
      <w:divBdr>
        <w:top w:val="none" w:sz="0" w:space="0" w:color="auto"/>
        <w:left w:val="none" w:sz="0" w:space="0" w:color="auto"/>
        <w:bottom w:val="none" w:sz="0" w:space="0" w:color="auto"/>
        <w:right w:val="none" w:sz="0" w:space="0" w:color="auto"/>
      </w:divBdr>
    </w:div>
    <w:div w:id="1822041470">
      <w:bodyDiv w:val="1"/>
      <w:marLeft w:val="0"/>
      <w:marRight w:val="0"/>
      <w:marTop w:val="0"/>
      <w:marBottom w:val="0"/>
      <w:divBdr>
        <w:top w:val="none" w:sz="0" w:space="0" w:color="auto"/>
        <w:left w:val="none" w:sz="0" w:space="0" w:color="auto"/>
        <w:bottom w:val="none" w:sz="0" w:space="0" w:color="auto"/>
        <w:right w:val="none" w:sz="0" w:space="0" w:color="auto"/>
      </w:divBdr>
    </w:div>
    <w:div w:id="1844008912">
      <w:bodyDiv w:val="1"/>
      <w:marLeft w:val="0"/>
      <w:marRight w:val="0"/>
      <w:marTop w:val="0"/>
      <w:marBottom w:val="0"/>
      <w:divBdr>
        <w:top w:val="none" w:sz="0" w:space="0" w:color="auto"/>
        <w:left w:val="none" w:sz="0" w:space="0" w:color="auto"/>
        <w:bottom w:val="none" w:sz="0" w:space="0" w:color="auto"/>
        <w:right w:val="none" w:sz="0" w:space="0" w:color="auto"/>
      </w:divBdr>
    </w:div>
    <w:div w:id="1861311137">
      <w:bodyDiv w:val="1"/>
      <w:marLeft w:val="0"/>
      <w:marRight w:val="0"/>
      <w:marTop w:val="0"/>
      <w:marBottom w:val="0"/>
      <w:divBdr>
        <w:top w:val="none" w:sz="0" w:space="0" w:color="auto"/>
        <w:left w:val="none" w:sz="0" w:space="0" w:color="auto"/>
        <w:bottom w:val="none" w:sz="0" w:space="0" w:color="auto"/>
        <w:right w:val="none" w:sz="0" w:space="0" w:color="auto"/>
      </w:divBdr>
    </w:div>
    <w:div w:id="1901864134">
      <w:bodyDiv w:val="1"/>
      <w:marLeft w:val="0"/>
      <w:marRight w:val="0"/>
      <w:marTop w:val="0"/>
      <w:marBottom w:val="0"/>
      <w:divBdr>
        <w:top w:val="none" w:sz="0" w:space="0" w:color="auto"/>
        <w:left w:val="none" w:sz="0" w:space="0" w:color="auto"/>
        <w:bottom w:val="none" w:sz="0" w:space="0" w:color="auto"/>
        <w:right w:val="none" w:sz="0" w:space="0" w:color="auto"/>
      </w:divBdr>
    </w:div>
    <w:div w:id="1903059153">
      <w:bodyDiv w:val="1"/>
      <w:marLeft w:val="0"/>
      <w:marRight w:val="0"/>
      <w:marTop w:val="0"/>
      <w:marBottom w:val="0"/>
      <w:divBdr>
        <w:top w:val="none" w:sz="0" w:space="0" w:color="auto"/>
        <w:left w:val="none" w:sz="0" w:space="0" w:color="auto"/>
        <w:bottom w:val="none" w:sz="0" w:space="0" w:color="auto"/>
        <w:right w:val="none" w:sz="0" w:space="0" w:color="auto"/>
      </w:divBdr>
    </w:div>
    <w:div w:id="2038113148">
      <w:bodyDiv w:val="1"/>
      <w:marLeft w:val="0"/>
      <w:marRight w:val="0"/>
      <w:marTop w:val="0"/>
      <w:marBottom w:val="0"/>
      <w:divBdr>
        <w:top w:val="none" w:sz="0" w:space="0" w:color="auto"/>
        <w:left w:val="none" w:sz="0" w:space="0" w:color="auto"/>
        <w:bottom w:val="none" w:sz="0" w:space="0" w:color="auto"/>
        <w:right w:val="none" w:sz="0" w:space="0" w:color="auto"/>
      </w:divBdr>
    </w:div>
    <w:div w:id="2068334834">
      <w:bodyDiv w:val="1"/>
      <w:marLeft w:val="0"/>
      <w:marRight w:val="0"/>
      <w:marTop w:val="0"/>
      <w:marBottom w:val="0"/>
      <w:divBdr>
        <w:top w:val="none" w:sz="0" w:space="0" w:color="auto"/>
        <w:left w:val="none" w:sz="0" w:space="0" w:color="auto"/>
        <w:bottom w:val="none" w:sz="0" w:space="0" w:color="auto"/>
        <w:right w:val="none" w:sz="0" w:space="0" w:color="auto"/>
      </w:divBdr>
    </w:div>
    <w:div w:id="2084444082">
      <w:bodyDiv w:val="1"/>
      <w:marLeft w:val="0"/>
      <w:marRight w:val="0"/>
      <w:marTop w:val="0"/>
      <w:marBottom w:val="0"/>
      <w:divBdr>
        <w:top w:val="none" w:sz="0" w:space="0" w:color="auto"/>
        <w:left w:val="none" w:sz="0" w:space="0" w:color="auto"/>
        <w:bottom w:val="none" w:sz="0" w:space="0" w:color="auto"/>
        <w:right w:val="none" w:sz="0" w:space="0" w:color="auto"/>
      </w:divBdr>
    </w:div>
    <w:div w:id="2118406830">
      <w:bodyDiv w:val="1"/>
      <w:marLeft w:val="0"/>
      <w:marRight w:val="0"/>
      <w:marTop w:val="0"/>
      <w:marBottom w:val="0"/>
      <w:divBdr>
        <w:top w:val="none" w:sz="0" w:space="0" w:color="auto"/>
        <w:left w:val="none" w:sz="0" w:space="0" w:color="auto"/>
        <w:bottom w:val="none" w:sz="0" w:space="0" w:color="auto"/>
        <w:right w:val="none" w:sz="0" w:space="0" w:color="auto"/>
      </w:divBdr>
    </w:div>
    <w:div w:id="214303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viblo.asia/p/tim-hieu-ve-content-based-filtering-phuong-phap-goi-y-dua-theo-noi-dung-phan-1-V3m5WGBg5O7"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iblo.asia/p/gioi-thieu-ve-he-thong-goi-y-recommender-systems-hoac-recommendation-systems-maGK78yOZj2"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kaggle.com/rounakbanik/the-movies-dataset" TargetMode="External"/><Relationship Id="rId29" Type="http://schemas.openxmlformats.org/officeDocument/2006/relationships/hyperlink" Target="https://quyv.wordpress.com/2016/07/30/bag-of-words-tf-i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owardsdatascience.com/introduction-to-recommender-systems-6c66cf15ada"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infolab.stanford.edu/~ullman/mmds/ch9.pdf" TargetMode="External"/><Relationship Id="rId28" Type="http://schemas.openxmlformats.org/officeDocument/2006/relationships/hyperlink" Target="https://nguyenvanhieu.vn/tf-idf-la-gi/" TargetMode="External"/><Relationship Id="rId10" Type="http://schemas.openxmlformats.org/officeDocument/2006/relationships/header" Target="header2.xml"/><Relationship Id="rId19" Type="http://schemas.openxmlformats.org/officeDocument/2006/relationships/hyperlink" Target="https://colab.research.google.com/drive/18LO5s30RFiEyfQuHewwxnX2YRtf8FZJp?usp=sharing&amp;fbclid=IwAR1xlTJe6Cgwz0caJy_YAj03ireTWR3b2ZSddK_oRZmDndF2caAyWgjFDg8"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nap.stanford.edu/class/cs246-2015/slides/07-recsys1.pdf" TargetMode="External"/><Relationship Id="rId27" Type="http://schemas.openxmlformats.org/officeDocument/2006/relationships/hyperlink" Target="https://machinelearningcoban.com/2017/05/17/contentbasedrecommendersys/" TargetMode="External"/><Relationship Id="rId30" Type="http://schemas.openxmlformats.org/officeDocument/2006/relationships/hyperlink" Target="https://www.youtube.com/watch?v=2uxXPzm-7FY"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EE780F-92D5-4D9C-8F17-0087D1FDD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2438</TotalTime>
  <Pages>23</Pages>
  <Words>4084</Words>
  <Characters>23284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Acer</cp:lastModifiedBy>
  <cp:revision>873</cp:revision>
  <cp:lastPrinted>2020-11-27T02:31:00Z</cp:lastPrinted>
  <dcterms:created xsi:type="dcterms:W3CDTF">2019-11-09T14:07:00Z</dcterms:created>
  <dcterms:modified xsi:type="dcterms:W3CDTF">2021-04-25T05:37:00Z</dcterms:modified>
</cp:coreProperties>
</file>